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docx" ContentType="application/vnd.openxmlformats-officedocument.wordprocessingml.document.main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a="http://schemas.openxmlformats.org/drawingml/2006/main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4578F9" w:rsidP="00FB261F" w:rsidRDefault="00ED2DA7" w14:paraId="77F95778" w14:textId="697A76A0">
      <w:pPr>
        <w:rPr>
          <w:rStyle w:val="GroupingId"/>
          <w:rFonts w:asciiTheme="minorHAnsi" w:hAnsiTheme="minorHAnsi"/>
          <w:sz w:val="22"/>
        </w:rPr>
        <w:sectPr w:rsidR="004578F9" w:rsidSect="00350428">
          <w:footerReference w:type="even" r:id="rId8"/>
          <w:footerReference w:type="default" r:id="rId9"/>
          <w:headerReference w:type="first" r:id="rId10"/>
          <w:pgSz w:w="11907" w:h="16839" w:code="9"/>
          <w:pgMar w:top="720" w:right="720" w:bottom="720" w:left="720" w:header="720" w:footer="720" w:gutter="0"/>
          <w:cols w:space="720"/>
          <w:docGrid w:linePitch="360"/>
        </w:sect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editId="29694318" wp14:anchorId="479D316C">
                <wp:simplePos x="0" y="0"/>
                <wp:positionH relativeFrom="column">
                  <wp:posOffset>2076450</wp:posOffset>
                </wp:positionH>
                <wp:positionV relativeFrom="paragraph">
                  <wp:posOffset>8509000</wp:posOffset>
                </wp:positionV>
                <wp:extent cx="3041650" cy="939800"/>
                <wp:effectExtent l="0" t="0" r="6350" b="0"/>
                <wp:wrapTopAndBottom/>
                <wp:docPr id="235" name="Graphic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1650" cy="939800"/>
                          <a:chOff x="0" y="0"/>
                          <a:chExt cx="5532405" cy="1694592"/>
                        </a:xfrm>
                        <a:solidFill>
                          <a:srgbClr val="FFFFFF"/>
                        </a:solidFill>
                      </wpg:grpSpPr>
                      <wps:wsp>
                        <wps:cNvPr id="236" name="Freeform: Shape 236"/>
                        <wps:cNvSpPr/>
                        <wps:spPr>
                          <a:xfrm>
                            <a:off x="0" y="137826"/>
                            <a:ext cx="1920620" cy="1556766"/>
                          </a:xfrm>
                          <a:custGeom>
                            <a:avLst/>
                            <a:gdLst>
                              <a:gd name="connsiteX0" fmla="*/ 1562100 w 1920620"/>
                              <a:gd name="connsiteY0" fmla="*/ 172498 h 1556766"/>
                              <a:gd name="connsiteX1" fmla="*/ 1700784 w 1920620"/>
                              <a:gd name="connsiteY1" fmla="*/ 286036 h 1556766"/>
                              <a:gd name="connsiteX2" fmla="*/ 1455134 w 1920620"/>
                              <a:gd name="connsiteY2" fmla="*/ 24860 h 1556766"/>
                              <a:gd name="connsiteX3" fmla="*/ 1562100 w 1920620"/>
                              <a:gd name="connsiteY3" fmla="*/ 172498 h 1556766"/>
                              <a:gd name="connsiteX4" fmla="*/ 137922 w 1920620"/>
                              <a:gd name="connsiteY4" fmla="*/ 501586 h 1556766"/>
                              <a:gd name="connsiteX5" fmla="*/ 392906 w 1920620"/>
                              <a:gd name="connsiteY5" fmla="*/ 192310 h 1556766"/>
                              <a:gd name="connsiteX6" fmla="*/ 168974 w 1920620"/>
                              <a:gd name="connsiteY6" fmla="*/ 399193 h 1556766"/>
                              <a:gd name="connsiteX7" fmla="*/ 238030 w 1920620"/>
                              <a:gd name="connsiteY7" fmla="*/ 133922 h 1556766"/>
                              <a:gd name="connsiteX8" fmla="*/ 137922 w 1920620"/>
                              <a:gd name="connsiteY8" fmla="*/ 501586 h 1556766"/>
                              <a:gd name="connsiteX9" fmla="*/ 285750 w 1920620"/>
                              <a:gd name="connsiteY9" fmla="*/ 927640 h 1556766"/>
                              <a:gd name="connsiteX10" fmla="*/ 325755 w 1920620"/>
                              <a:gd name="connsiteY10" fmla="*/ 1192054 h 1556766"/>
                              <a:gd name="connsiteX11" fmla="*/ 43625 w 1920620"/>
                              <a:gd name="connsiteY11" fmla="*/ 971645 h 1556766"/>
                              <a:gd name="connsiteX12" fmla="*/ 409289 w 1920620"/>
                              <a:gd name="connsiteY12" fmla="*/ 1270064 h 1556766"/>
                              <a:gd name="connsiteX13" fmla="*/ 285750 w 1920620"/>
                              <a:gd name="connsiteY13" fmla="*/ 927640 h 1556766"/>
                              <a:gd name="connsiteX14" fmla="*/ 262795 w 1920620"/>
                              <a:gd name="connsiteY14" fmla="*/ 1112901 h 1556766"/>
                              <a:gd name="connsiteX15" fmla="*/ 237458 w 1920620"/>
                              <a:gd name="connsiteY15" fmla="*/ 732758 h 1556766"/>
                              <a:gd name="connsiteX16" fmla="*/ 211931 w 1920620"/>
                              <a:gd name="connsiteY16" fmla="*/ 1028033 h 1556766"/>
                              <a:gd name="connsiteX17" fmla="*/ 0 w 1920620"/>
                              <a:gd name="connsiteY17" fmla="*/ 744188 h 1556766"/>
                              <a:gd name="connsiteX18" fmla="*/ 262795 w 1920620"/>
                              <a:gd name="connsiteY18" fmla="*/ 1112901 h 1556766"/>
                              <a:gd name="connsiteX19" fmla="*/ 582263 w 1920620"/>
                              <a:gd name="connsiteY19" fmla="*/ 1389126 h 1556766"/>
                              <a:gd name="connsiteX20" fmla="*/ 390811 w 1920620"/>
                              <a:gd name="connsiteY20" fmla="*/ 1102519 h 1556766"/>
                              <a:gd name="connsiteX21" fmla="*/ 505682 w 1920620"/>
                              <a:gd name="connsiteY21" fmla="*/ 1339310 h 1556766"/>
                              <a:gd name="connsiteX22" fmla="*/ 160020 w 1920620"/>
                              <a:gd name="connsiteY22" fmla="*/ 1211580 h 1556766"/>
                              <a:gd name="connsiteX23" fmla="*/ 582263 w 1920620"/>
                              <a:gd name="connsiteY23" fmla="*/ 1389412 h 1556766"/>
                              <a:gd name="connsiteX24" fmla="*/ 1414939 w 1920620"/>
                              <a:gd name="connsiteY24" fmla="*/ 1339310 h 1556766"/>
                              <a:gd name="connsiteX25" fmla="*/ 1529810 w 1920620"/>
                              <a:gd name="connsiteY25" fmla="*/ 1102519 h 1556766"/>
                              <a:gd name="connsiteX26" fmla="*/ 1338358 w 1920620"/>
                              <a:gd name="connsiteY26" fmla="*/ 1389126 h 1556766"/>
                              <a:gd name="connsiteX27" fmla="*/ 1760506 w 1920620"/>
                              <a:gd name="connsiteY27" fmla="*/ 1211580 h 1556766"/>
                              <a:gd name="connsiteX28" fmla="*/ 1414939 w 1920620"/>
                              <a:gd name="connsiteY28" fmla="*/ 1339596 h 1556766"/>
                              <a:gd name="connsiteX29" fmla="*/ 1594866 w 1920620"/>
                              <a:gd name="connsiteY29" fmla="*/ 1191768 h 1556766"/>
                              <a:gd name="connsiteX30" fmla="*/ 1634871 w 1920620"/>
                              <a:gd name="connsiteY30" fmla="*/ 927354 h 1556766"/>
                              <a:gd name="connsiteX31" fmla="*/ 1511046 w 1920620"/>
                              <a:gd name="connsiteY31" fmla="*/ 1270254 h 1556766"/>
                              <a:gd name="connsiteX32" fmla="*/ 1876711 w 1920620"/>
                              <a:gd name="connsiteY32" fmla="*/ 971836 h 1556766"/>
                              <a:gd name="connsiteX33" fmla="*/ 1594866 w 1920620"/>
                              <a:gd name="connsiteY33" fmla="*/ 1192054 h 1556766"/>
                              <a:gd name="connsiteX34" fmla="*/ 1319975 w 1920620"/>
                              <a:gd name="connsiteY34" fmla="*/ 1400842 h 1556766"/>
                              <a:gd name="connsiteX35" fmla="*/ 1131856 w 1920620"/>
                              <a:gd name="connsiteY35" fmla="*/ 1372267 h 1556766"/>
                              <a:gd name="connsiteX36" fmla="*/ 960406 w 1920620"/>
                              <a:gd name="connsiteY36" fmla="*/ 1401413 h 1556766"/>
                              <a:gd name="connsiteX37" fmla="*/ 788956 w 1920620"/>
                              <a:gd name="connsiteY37" fmla="*/ 1372267 h 1556766"/>
                              <a:gd name="connsiteX38" fmla="*/ 600837 w 1920620"/>
                              <a:gd name="connsiteY38" fmla="*/ 1400842 h 1556766"/>
                              <a:gd name="connsiteX39" fmla="*/ 329851 w 1920620"/>
                              <a:gd name="connsiteY39" fmla="*/ 1410367 h 1556766"/>
                              <a:gd name="connsiteX40" fmla="*/ 617792 w 1920620"/>
                              <a:gd name="connsiteY40" fmla="*/ 1486567 h 1556766"/>
                              <a:gd name="connsiteX41" fmla="*/ 906304 w 1920620"/>
                              <a:gd name="connsiteY41" fmla="*/ 1423606 h 1556766"/>
                              <a:gd name="connsiteX42" fmla="*/ 910209 w 1920620"/>
                              <a:gd name="connsiteY42" fmla="*/ 1423606 h 1556766"/>
                              <a:gd name="connsiteX43" fmla="*/ 747141 w 1920620"/>
                              <a:gd name="connsiteY43" fmla="*/ 1550384 h 1556766"/>
                              <a:gd name="connsiteX44" fmla="*/ 794766 w 1920620"/>
                              <a:gd name="connsiteY44" fmla="*/ 1556766 h 1556766"/>
                              <a:gd name="connsiteX45" fmla="*/ 960406 w 1920620"/>
                              <a:gd name="connsiteY45" fmla="*/ 1429607 h 1556766"/>
                              <a:gd name="connsiteX46" fmla="*/ 1126046 w 1920620"/>
                              <a:gd name="connsiteY46" fmla="*/ 1556766 h 1556766"/>
                              <a:gd name="connsiteX47" fmla="*/ 1173671 w 1920620"/>
                              <a:gd name="connsiteY47" fmla="*/ 1550384 h 1556766"/>
                              <a:gd name="connsiteX48" fmla="*/ 1010603 w 1920620"/>
                              <a:gd name="connsiteY48" fmla="*/ 1424273 h 1556766"/>
                              <a:gd name="connsiteX49" fmla="*/ 1014508 w 1920620"/>
                              <a:gd name="connsiteY49" fmla="*/ 1424273 h 1556766"/>
                              <a:gd name="connsiteX50" fmla="*/ 1302925 w 1920620"/>
                              <a:gd name="connsiteY50" fmla="*/ 1487234 h 1556766"/>
                              <a:gd name="connsiteX51" fmla="*/ 1590961 w 1920620"/>
                              <a:gd name="connsiteY51" fmla="*/ 1411034 h 1556766"/>
                              <a:gd name="connsiteX52" fmla="*/ 1319975 w 1920620"/>
                              <a:gd name="connsiteY52" fmla="*/ 1401128 h 1556766"/>
                              <a:gd name="connsiteX53" fmla="*/ 244507 w 1920620"/>
                              <a:gd name="connsiteY53" fmla="*/ 553974 h 1556766"/>
                              <a:gd name="connsiteX54" fmla="*/ 142875 w 1920620"/>
                              <a:gd name="connsiteY54" fmla="*/ 824198 h 1556766"/>
                              <a:gd name="connsiteX55" fmla="*/ 22384 w 1920620"/>
                              <a:gd name="connsiteY55" fmla="*/ 521589 h 1556766"/>
                              <a:gd name="connsiteX56" fmla="*/ 162592 w 1920620"/>
                              <a:gd name="connsiteY56" fmla="*/ 906780 h 1556766"/>
                              <a:gd name="connsiteX57" fmla="*/ 244507 w 1920620"/>
                              <a:gd name="connsiteY57" fmla="*/ 553974 h 1556766"/>
                              <a:gd name="connsiteX58" fmla="*/ 304133 w 1920620"/>
                              <a:gd name="connsiteY58" fmla="*/ 360617 h 1556766"/>
                              <a:gd name="connsiteX59" fmla="*/ 239268 w 1920620"/>
                              <a:gd name="connsiteY59" fmla="*/ 422910 h 1556766"/>
                              <a:gd name="connsiteX60" fmla="*/ 123825 w 1920620"/>
                              <a:gd name="connsiteY60" fmla="*/ 611219 h 1556766"/>
                              <a:gd name="connsiteX61" fmla="*/ 108871 w 1920620"/>
                              <a:gd name="connsiteY61" fmla="*/ 291275 h 1556766"/>
                              <a:gd name="connsiteX62" fmla="*/ 122682 w 1920620"/>
                              <a:gd name="connsiteY62" fmla="*/ 695706 h 1556766"/>
                              <a:gd name="connsiteX63" fmla="*/ 304133 w 1920620"/>
                              <a:gd name="connsiteY63" fmla="*/ 360617 h 1556766"/>
                              <a:gd name="connsiteX64" fmla="*/ 1796701 w 1920620"/>
                              <a:gd name="connsiteY64" fmla="*/ 611219 h 1556766"/>
                              <a:gd name="connsiteX65" fmla="*/ 1681353 w 1920620"/>
                              <a:gd name="connsiteY65" fmla="*/ 422910 h 1556766"/>
                              <a:gd name="connsiteX66" fmla="*/ 1616488 w 1920620"/>
                              <a:gd name="connsiteY66" fmla="*/ 360617 h 1556766"/>
                              <a:gd name="connsiteX67" fmla="*/ 1797463 w 1920620"/>
                              <a:gd name="connsiteY67" fmla="*/ 695706 h 1556766"/>
                              <a:gd name="connsiteX68" fmla="*/ 1811179 w 1920620"/>
                              <a:gd name="connsiteY68" fmla="*/ 291275 h 1556766"/>
                              <a:gd name="connsiteX69" fmla="*/ 1796701 w 1920620"/>
                              <a:gd name="connsiteY69" fmla="*/ 611219 h 1556766"/>
                              <a:gd name="connsiteX70" fmla="*/ 1920526 w 1920620"/>
                              <a:gd name="connsiteY70" fmla="*/ 744569 h 1556766"/>
                              <a:gd name="connsiteX71" fmla="*/ 1708595 w 1920620"/>
                              <a:gd name="connsiteY71" fmla="*/ 1028795 h 1556766"/>
                              <a:gd name="connsiteX72" fmla="*/ 1683068 w 1920620"/>
                              <a:gd name="connsiteY72" fmla="*/ 733520 h 1556766"/>
                              <a:gd name="connsiteX73" fmla="*/ 1657731 w 1920620"/>
                              <a:gd name="connsiteY73" fmla="*/ 1113663 h 1556766"/>
                              <a:gd name="connsiteX74" fmla="*/ 1920621 w 1920620"/>
                              <a:gd name="connsiteY74" fmla="*/ 744188 h 1556766"/>
                              <a:gd name="connsiteX75" fmla="*/ 1676400 w 1920620"/>
                              <a:gd name="connsiteY75" fmla="*/ 553974 h 1556766"/>
                              <a:gd name="connsiteX76" fmla="*/ 1758315 w 1920620"/>
                              <a:gd name="connsiteY76" fmla="*/ 906399 h 1556766"/>
                              <a:gd name="connsiteX77" fmla="*/ 1898523 w 1920620"/>
                              <a:gd name="connsiteY77" fmla="*/ 521208 h 1556766"/>
                              <a:gd name="connsiteX78" fmla="*/ 1778413 w 1920620"/>
                              <a:gd name="connsiteY78" fmla="*/ 823341 h 1556766"/>
                              <a:gd name="connsiteX79" fmla="*/ 1676400 w 1920620"/>
                              <a:gd name="connsiteY79" fmla="*/ 553974 h 1556766"/>
                              <a:gd name="connsiteX80" fmla="*/ 358712 w 1920620"/>
                              <a:gd name="connsiteY80" fmla="*/ 172974 h 1556766"/>
                              <a:gd name="connsiteX81" fmla="*/ 465773 w 1920620"/>
                              <a:gd name="connsiteY81" fmla="*/ 25336 h 1556766"/>
                              <a:gd name="connsiteX82" fmla="*/ 220123 w 1920620"/>
                              <a:gd name="connsiteY82" fmla="*/ 286512 h 1556766"/>
                              <a:gd name="connsiteX83" fmla="*/ 358331 w 1920620"/>
                              <a:gd name="connsiteY83" fmla="*/ 172498 h 1556766"/>
                              <a:gd name="connsiteX84" fmla="*/ 1528096 w 1920620"/>
                              <a:gd name="connsiteY84" fmla="*/ 192786 h 1556766"/>
                              <a:gd name="connsiteX85" fmla="*/ 1782985 w 1920620"/>
                              <a:gd name="connsiteY85" fmla="*/ 502063 h 1556766"/>
                              <a:gd name="connsiteX86" fmla="*/ 1682972 w 1920620"/>
                              <a:gd name="connsiteY86" fmla="*/ 134398 h 1556766"/>
                              <a:gd name="connsiteX87" fmla="*/ 1752029 w 1920620"/>
                              <a:gd name="connsiteY87" fmla="*/ 399669 h 1556766"/>
                              <a:gd name="connsiteX88" fmla="*/ 1527715 w 1920620"/>
                              <a:gd name="connsiteY88" fmla="*/ 192310 h 1556766"/>
                              <a:gd name="connsiteX89" fmla="*/ 1114425 w 1920620"/>
                              <a:gd name="connsiteY89" fmla="*/ 288417 h 1556766"/>
                              <a:gd name="connsiteX90" fmla="*/ 1016984 w 1920620"/>
                              <a:gd name="connsiteY90" fmla="*/ 262223 h 1556766"/>
                              <a:gd name="connsiteX91" fmla="*/ 1016984 w 1920620"/>
                              <a:gd name="connsiteY91" fmla="*/ 283940 h 1556766"/>
                              <a:gd name="connsiteX92" fmla="*/ 1106519 w 1920620"/>
                              <a:gd name="connsiteY92" fmla="*/ 308515 h 1556766"/>
                              <a:gd name="connsiteX93" fmla="*/ 1114425 w 1920620"/>
                              <a:gd name="connsiteY93" fmla="*/ 288417 h 1556766"/>
                              <a:gd name="connsiteX94" fmla="*/ 1089755 w 1920620"/>
                              <a:gd name="connsiteY94" fmla="*/ 78867 h 1556766"/>
                              <a:gd name="connsiteX95" fmla="*/ 1096232 w 1920620"/>
                              <a:gd name="connsiteY95" fmla="*/ 73057 h 1556766"/>
                              <a:gd name="connsiteX96" fmla="*/ 1083850 w 1920620"/>
                              <a:gd name="connsiteY96" fmla="*/ 67818 h 1556766"/>
                              <a:gd name="connsiteX97" fmla="*/ 1051274 w 1920620"/>
                              <a:gd name="connsiteY97" fmla="*/ 67151 h 1556766"/>
                              <a:gd name="connsiteX98" fmla="*/ 1042797 w 1920620"/>
                              <a:gd name="connsiteY98" fmla="*/ 73057 h 1556766"/>
                              <a:gd name="connsiteX99" fmla="*/ 1023747 w 1920620"/>
                              <a:gd name="connsiteY99" fmla="*/ 71437 h 1556766"/>
                              <a:gd name="connsiteX100" fmla="*/ 1023747 w 1920620"/>
                              <a:gd name="connsiteY100" fmla="*/ 76105 h 1556766"/>
                              <a:gd name="connsiteX101" fmla="*/ 1057275 w 1920620"/>
                              <a:gd name="connsiteY101" fmla="*/ 79629 h 1556766"/>
                              <a:gd name="connsiteX102" fmla="*/ 1073182 w 1920620"/>
                              <a:gd name="connsiteY102" fmla="*/ 78200 h 1556766"/>
                              <a:gd name="connsiteX103" fmla="*/ 1026605 w 1920620"/>
                              <a:gd name="connsiteY103" fmla="*/ 781336 h 1556766"/>
                              <a:gd name="connsiteX104" fmla="*/ 1008412 w 1920620"/>
                              <a:gd name="connsiteY104" fmla="*/ 765239 h 1556766"/>
                              <a:gd name="connsiteX105" fmla="*/ 1006412 w 1920620"/>
                              <a:gd name="connsiteY105" fmla="*/ 765239 h 1556766"/>
                              <a:gd name="connsiteX106" fmla="*/ 1005745 w 1920620"/>
                              <a:gd name="connsiteY106" fmla="*/ 802577 h 1556766"/>
                              <a:gd name="connsiteX107" fmla="*/ 1026605 w 1920620"/>
                              <a:gd name="connsiteY107" fmla="*/ 781336 h 1556766"/>
                              <a:gd name="connsiteX108" fmla="*/ 649224 w 1920620"/>
                              <a:gd name="connsiteY108" fmla="*/ 366998 h 1556766"/>
                              <a:gd name="connsiteX109" fmla="*/ 651986 w 1920620"/>
                              <a:gd name="connsiteY109" fmla="*/ 355092 h 1556766"/>
                              <a:gd name="connsiteX110" fmla="*/ 638651 w 1920620"/>
                              <a:gd name="connsiteY110" fmla="*/ 356426 h 1556766"/>
                              <a:gd name="connsiteX111" fmla="*/ 960977 w 1920620"/>
                              <a:gd name="connsiteY111" fmla="*/ 1325213 h 1556766"/>
                              <a:gd name="connsiteX112" fmla="*/ 1623041 w 1920620"/>
                              <a:gd name="connsiteY112" fmla="*/ 658355 h 1556766"/>
                              <a:gd name="connsiteX113" fmla="*/ 1028700 w 1920620"/>
                              <a:gd name="connsiteY113" fmla="*/ 0 h 1556766"/>
                              <a:gd name="connsiteX114" fmla="*/ 1027938 w 1920620"/>
                              <a:gd name="connsiteY114" fmla="*/ 3810 h 1556766"/>
                              <a:gd name="connsiteX115" fmla="*/ 1024414 w 1920620"/>
                              <a:gd name="connsiteY115" fmla="*/ 21241 h 1556766"/>
                              <a:gd name="connsiteX116" fmla="*/ 1411414 w 1920620"/>
                              <a:gd name="connsiteY116" fmla="*/ 202216 h 1556766"/>
                              <a:gd name="connsiteX117" fmla="*/ 1338072 w 1920620"/>
                              <a:gd name="connsiteY117" fmla="*/ 275558 h 1556766"/>
                              <a:gd name="connsiteX118" fmla="*/ 1340834 w 1920620"/>
                              <a:gd name="connsiteY118" fmla="*/ 262604 h 1556766"/>
                              <a:gd name="connsiteX119" fmla="*/ 1331309 w 1920620"/>
                              <a:gd name="connsiteY119" fmla="*/ 258413 h 1556766"/>
                              <a:gd name="connsiteX120" fmla="*/ 1318165 w 1920620"/>
                              <a:gd name="connsiteY120" fmla="*/ 257651 h 1556766"/>
                              <a:gd name="connsiteX121" fmla="*/ 1320927 w 1920620"/>
                              <a:gd name="connsiteY121" fmla="*/ 249174 h 1556766"/>
                              <a:gd name="connsiteX122" fmla="*/ 1312069 w 1920620"/>
                              <a:gd name="connsiteY122" fmla="*/ 219170 h 1556766"/>
                              <a:gd name="connsiteX123" fmla="*/ 1293781 w 1920620"/>
                              <a:gd name="connsiteY123" fmla="*/ 199072 h 1556766"/>
                              <a:gd name="connsiteX124" fmla="*/ 1236631 w 1920620"/>
                              <a:gd name="connsiteY124" fmla="*/ 168878 h 1556766"/>
                              <a:gd name="connsiteX125" fmla="*/ 1231678 w 1920620"/>
                              <a:gd name="connsiteY125" fmla="*/ 174117 h 1556766"/>
                              <a:gd name="connsiteX126" fmla="*/ 1221296 w 1920620"/>
                              <a:gd name="connsiteY126" fmla="*/ 177165 h 1556766"/>
                              <a:gd name="connsiteX127" fmla="*/ 1251585 w 1920620"/>
                              <a:gd name="connsiteY127" fmla="*/ 273463 h 1556766"/>
                              <a:gd name="connsiteX128" fmla="*/ 1251585 w 1920620"/>
                              <a:gd name="connsiteY128" fmla="*/ 286512 h 1556766"/>
                              <a:gd name="connsiteX129" fmla="*/ 1280160 w 1920620"/>
                              <a:gd name="connsiteY129" fmla="*/ 322231 h 1556766"/>
                              <a:gd name="connsiteX130" fmla="*/ 1266825 w 1920620"/>
                              <a:gd name="connsiteY130" fmla="*/ 325279 h 1556766"/>
                              <a:gd name="connsiteX131" fmla="*/ 1275683 w 1920620"/>
                              <a:gd name="connsiteY131" fmla="*/ 338614 h 1556766"/>
                              <a:gd name="connsiteX132" fmla="*/ 1250633 w 1920620"/>
                              <a:gd name="connsiteY132" fmla="*/ 363569 h 1556766"/>
                              <a:gd name="connsiteX133" fmla="*/ 1240536 w 1920620"/>
                              <a:gd name="connsiteY133" fmla="*/ 344519 h 1556766"/>
                              <a:gd name="connsiteX134" fmla="*/ 1221486 w 1920620"/>
                              <a:gd name="connsiteY134" fmla="*/ 381953 h 1556766"/>
                              <a:gd name="connsiteX135" fmla="*/ 1227106 w 1920620"/>
                              <a:gd name="connsiteY135" fmla="*/ 387096 h 1556766"/>
                              <a:gd name="connsiteX136" fmla="*/ 1149858 w 1920620"/>
                              <a:gd name="connsiteY136" fmla="*/ 464344 h 1556766"/>
                              <a:gd name="connsiteX137" fmla="*/ 1135380 w 1920620"/>
                              <a:gd name="connsiteY137" fmla="*/ 451485 h 1556766"/>
                              <a:gd name="connsiteX138" fmla="*/ 1112711 w 1920620"/>
                              <a:gd name="connsiteY138" fmla="*/ 461010 h 1556766"/>
                              <a:gd name="connsiteX139" fmla="*/ 1119283 w 1920620"/>
                              <a:gd name="connsiteY139" fmla="*/ 466154 h 1556766"/>
                              <a:gd name="connsiteX140" fmla="*/ 1115378 w 1920620"/>
                              <a:gd name="connsiteY140" fmla="*/ 470059 h 1556766"/>
                              <a:gd name="connsiteX141" fmla="*/ 1105853 w 1920620"/>
                              <a:gd name="connsiteY141" fmla="*/ 475107 h 1556766"/>
                              <a:gd name="connsiteX142" fmla="*/ 1102519 w 1920620"/>
                              <a:gd name="connsiteY142" fmla="*/ 484632 h 1556766"/>
                              <a:gd name="connsiteX143" fmla="*/ 1096899 w 1920620"/>
                              <a:gd name="connsiteY143" fmla="*/ 479012 h 1556766"/>
                              <a:gd name="connsiteX144" fmla="*/ 1080611 w 1920620"/>
                              <a:gd name="connsiteY144" fmla="*/ 484442 h 1556766"/>
                              <a:gd name="connsiteX145" fmla="*/ 1085088 w 1920620"/>
                              <a:gd name="connsiteY145" fmla="*/ 491585 h 1556766"/>
                              <a:gd name="connsiteX146" fmla="*/ 1096328 w 1920620"/>
                              <a:gd name="connsiteY146" fmla="*/ 488632 h 1556766"/>
                              <a:gd name="connsiteX147" fmla="*/ 1103662 w 1920620"/>
                              <a:gd name="connsiteY147" fmla="*/ 489204 h 1556766"/>
                              <a:gd name="connsiteX148" fmla="*/ 1104233 w 1920620"/>
                              <a:gd name="connsiteY148" fmla="*/ 485204 h 1556766"/>
                              <a:gd name="connsiteX149" fmla="*/ 1109853 w 1920620"/>
                              <a:gd name="connsiteY149" fmla="*/ 482346 h 1556766"/>
                              <a:gd name="connsiteX150" fmla="*/ 1111568 w 1920620"/>
                              <a:gd name="connsiteY150" fmla="*/ 479012 h 1556766"/>
                              <a:gd name="connsiteX151" fmla="*/ 1121664 w 1920620"/>
                              <a:gd name="connsiteY151" fmla="*/ 476155 h 1556766"/>
                              <a:gd name="connsiteX152" fmla="*/ 1129570 w 1920620"/>
                              <a:gd name="connsiteY152" fmla="*/ 476155 h 1556766"/>
                              <a:gd name="connsiteX153" fmla="*/ 1134142 w 1920620"/>
                              <a:gd name="connsiteY153" fmla="*/ 480346 h 1556766"/>
                              <a:gd name="connsiteX154" fmla="*/ 1103090 w 1920620"/>
                              <a:gd name="connsiteY154" fmla="*/ 509873 h 1556766"/>
                              <a:gd name="connsiteX155" fmla="*/ 1100804 w 1920620"/>
                              <a:gd name="connsiteY155" fmla="*/ 506635 h 1556766"/>
                              <a:gd name="connsiteX156" fmla="*/ 1068800 w 1920620"/>
                              <a:gd name="connsiteY156" fmla="*/ 511874 h 1556766"/>
                              <a:gd name="connsiteX157" fmla="*/ 1061657 w 1920620"/>
                              <a:gd name="connsiteY157" fmla="*/ 519017 h 1556766"/>
                              <a:gd name="connsiteX158" fmla="*/ 1054703 w 1920620"/>
                              <a:gd name="connsiteY158" fmla="*/ 519875 h 1556766"/>
                              <a:gd name="connsiteX159" fmla="*/ 1074515 w 1920620"/>
                              <a:gd name="connsiteY159" fmla="*/ 500825 h 1556766"/>
                              <a:gd name="connsiteX160" fmla="*/ 1067467 w 1920620"/>
                              <a:gd name="connsiteY160" fmla="*/ 497300 h 1556766"/>
                              <a:gd name="connsiteX161" fmla="*/ 1048893 w 1920620"/>
                              <a:gd name="connsiteY161" fmla="*/ 522065 h 1556766"/>
                              <a:gd name="connsiteX162" fmla="*/ 1054322 w 1920620"/>
                              <a:gd name="connsiteY162" fmla="*/ 521494 h 1556766"/>
                              <a:gd name="connsiteX163" fmla="*/ 1054322 w 1920620"/>
                              <a:gd name="connsiteY163" fmla="*/ 531019 h 1556766"/>
                              <a:gd name="connsiteX164" fmla="*/ 1061085 w 1920620"/>
                              <a:gd name="connsiteY164" fmla="*/ 533686 h 1556766"/>
                              <a:gd name="connsiteX165" fmla="*/ 1062419 w 1920620"/>
                              <a:gd name="connsiteY165" fmla="*/ 543211 h 1556766"/>
                              <a:gd name="connsiteX166" fmla="*/ 1051274 w 1920620"/>
                              <a:gd name="connsiteY166" fmla="*/ 541020 h 1556766"/>
                              <a:gd name="connsiteX167" fmla="*/ 1039654 w 1920620"/>
                              <a:gd name="connsiteY167" fmla="*/ 543116 h 1556766"/>
                              <a:gd name="connsiteX168" fmla="*/ 1011079 w 1920620"/>
                              <a:gd name="connsiteY168" fmla="*/ 528733 h 1556766"/>
                              <a:gd name="connsiteX169" fmla="*/ 1008793 w 1920620"/>
                              <a:gd name="connsiteY169" fmla="*/ 642080 h 1556766"/>
                              <a:gd name="connsiteX170" fmla="*/ 1145477 w 1920620"/>
                              <a:gd name="connsiteY170" fmla="*/ 781145 h 1556766"/>
                              <a:gd name="connsiteX171" fmla="*/ 1097852 w 1920620"/>
                              <a:gd name="connsiteY171" fmla="*/ 870490 h 1556766"/>
                              <a:gd name="connsiteX172" fmla="*/ 1097852 w 1920620"/>
                              <a:gd name="connsiteY172" fmla="*/ 870490 h 1556766"/>
                              <a:gd name="connsiteX173" fmla="*/ 1096423 w 1920620"/>
                              <a:gd name="connsiteY173" fmla="*/ 871442 h 1556766"/>
                              <a:gd name="connsiteX174" fmla="*/ 1096423 w 1920620"/>
                              <a:gd name="connsiteY174" fmla="*/ 871442 h 1556766"/>
                              <a:gd name="connsiteX175" fmla="*/ 1094327 w 1920620"/>
                              <a:gd name="connsiteY175" fmla="*/ 872871 h 1556766"/>
                              <a:gd name="connsiteX176" fmla="*/ 1003078 w 1920620"/>
                              <a:gd name="connsiteY176" fmla="*/ 909447 h 1556766"/>
                              <a:gd name="connsiteX177" fmla="*/ 1002221 w 1920620"/>
                              <a:gd name="connsiteY177" fmla="*/ 968693 h 1556766"/>
                              <a:gd name="connsiteX178" fmla="*/ 1102138 w 1920620"/>
                              <a:gd name="connsiteY178" fmla="*/ 1125093 h 1556766"/>
                              <a:gd name="connsiteX179" fmla="*/ 1083945 w 1920620"/>
                              <a:gd name="connsiteY179" fmla="*/ 1158145 h 1556766"/>
                              <a:gd name="connsiteX180" fmla="*/ 1083945 w 1920620"/>
                              <a:gd name="connsiteY180" fmla="*/ 1158145 h 1556766"/>
                              <a:gd name="connsiteX181" fmla="*/ 998220 w 1920620"/>
                              <a:gd name="connsiteY181" fmla="*/ 1171766 h 1556766"/>
                              <a:gd name="connsiteX182" fmla="*/ 998220 w 1920620"/>
                              <a:gd name="connsiteY182" fmla="*/ 1193387 h 1556766"/>
                              <a:gd name="connsiteX183" fmla="*/ 1329500 w 1920620"/>
                              <a:gd name="connsiteY183" fmla="*/ 1047083 h 1556766"/>
                              <a:gd name="connsiteX184" fmla="*/ 1406652 w 1920620"/>
                              <a:gd name="connsiteY184" fmla="*/ 1124236 h 1556766"/>
                              <a:gd name="connsiteX185" fmla="*/ 517970 w 1920620"/>
                              <a:gd name="connsiteY185" fmla="*/ 1126046 h 1556766"/>
                              <a:gd name="connsiteX186" fmla="*/ 595122 w 1920620"/>
                              <a:gd name="connsiteY186" fmla="*/ 1048893 h 1556766"/>
                              <a:gd name="connsiteX187" fmla="*/ 921734 w 1920620"/>
                              <a:gd name="connsiteY187" fmla="*/ 1193197 h 1556766"/>
                              <a:gd name="connsiteX188" fmla="*/ 921734 w 1920620"/>
                              <a:gd name="connsiteY188" fmla="*/ 1171575 h 1556766"/>
                              <a:gd name="connsiteX189" fmla="*/ 610076 w 1920620"/>
                              <a:gd name="connsiteY189" fmla="*/ 1033748 h 1556766"/>
                              <a:gd name="connsiteX190" fmla="*/ 630650 w 1920620"/>
                              <a:gd name="connsiteY190" fmla="*/ 1013079 h 1556766"/>
                              <a:gd name="connsiteX191" fmla="*/ 659225 w 1920620"/>
                              <a:gd name="connsiteY191" fmla="*/ 1016318 h 1556766"/>
                              <a:gd name="connsiteX192" fmla="*/ 674275 w 1920620"/>
                              <a:gd name="connsiteY192" fmla="*/ 1000125 h 1556766"/>
                              <a:gd name="connsiteX193" fmla="*/ 713708 w 1920620"/>
                              <a:gd name="connsiteY193" fmla="*/ 1001459 h 1556766"/>
                              <a:gd name="connsiteX194" fmla="*/ 719519 w 1920620"/>
                              <a:gd name="connsiteY194" fmla="*/ 987838 h 1556766"/>
                              <a:gd name="connsiteX195" fmla="*/ 718090 w 1920620"/>
                              <a:gd name="connsiteY195" fmla="*/ 982028 h 1556766"/>
                              <a:gd name="connsiteX196" fmla="*/ 918972 w 1920620"/>
                              <a:gd name="connsiteY196" fmla="*/ 1062323 h 1556766"/>
                              <a:gd name="connsiteX197" fmla="*/ 918972 w 1920620"/>
                              <a:gd name="connsiteY197" fmla="*/ 1040606 h 1556766"/>
                              <a:gd name="connsiteX198" fmla="*/ 702564 w 1920620"/>
                              <a:gd name="connsiteY198" fmla="*/ 941356 h 1556766"/>
                              <a:gd name="connsiteX199" fmla="*/ 779812 w 1920620"/>
                              <a:gd name="connsiteY199" fmla="*/ 864108 h 1556766"/>
                              <a:gd name="connsiteX200" fmla="*/ 842391 w 1920620"/>
                              <a:gd name="connsiteY200" fmla="*/ 906113 h 1556766"/>
                              <a:gd name="connsiteX201" fmla="*/ 850202 w 1920620"/>
                              <a:gd name="connsiteY201" fmla="*/ 885825 h 1556766"/>
                              <a:gd name="connsiteX202" fmla="*/ 795052 w 1920620"/>
                              <a:gd name="connsiteY202" fmla="*/ 848773 h 1556766"/>
                              <a:gd name="connsiteX203" fmla="*/ 872490 w 1920620"/>
                              <a:gd name="connsiteY203" fmla="*/ 771430 h 1556766"/>
                              <a:gd name="connsiteX204" fmla="*/ 913829 w 1920620"/>
                              <a:gd name="connsiteY204" fmla="*/ 794385 h 1556766"/>
                              <a:gd name="connsiteX205" fmla="*/ 913829 w 1920620"/>
                              <a:gd name="connsiteY205" fmla="*/ 771144 h 1556766"/>
                              <a:gd name="connsiteX206" fmla="*/ 888302 w 1920620"/>
                              <a:gd name="connsiteY206" fmla="*/ 755999 h 1556766"/>
                              <a:gd name="connsiteX207" fmla="*/ 910114 w 1920620"/>
                              <a:gd name="connsiteY207" fmla="*/ 734187 h 1556766"/>
                              <a:gd name="connsiteX208" fmla="*/ 887063 w 1920620"/>
                              <a:gd name="connsiteY208" fmla="*/ 726757 h 1556766"/>
                              <a:gd name="connsiteX209" fmla="*/ 872395 w 1920620"/>
                              <a:gd name="connsiteY209" fmla="*/ 741426 h 1556766"/>
                              <a:gd name="connsiteX210" fmla="*/ 853916 w 1920620"/>
                              <a:gd name="connsiteY210" fmla="*/ 713899 h 1556766"/>
                              <a:gd name="connsiteX211" fmla="*/ 815816 w 1920620"/>
                              <a:gd name="connsiteY211" fmla="*/ 693515 h 1556766"/>
                              <a:gd name="connsiteX212" fmla="*/ 743522 w 1920620"/>
                              <a:gd name="connsiteY212" fmla="*/ 562261 h 1556766"/>
                              <a:gd name="connsiteX213" fmla="*/ 774763 w 1920620"/>
                              <a:gd name="connsiteY213" fmla="*/ 462248 h 1556766"/>
                              <a:gd name="connsiteX214" fmla="*/ 697802 w 1920620"/>
                              <a:gd name="connsiteY214" fmla="*/ 385286 h 1556766"/>
                              <a:gd name="connsiteX215" fmla="*/ 903923 w 1920620"/>
                              <a:gd name="connsiteY215" fmla="*/ 283940 h 1556766"/>
                              <a:gd name="connsiteX216" fmla="*/ 903446 w 1920620"/>
                              <a:gd name="connsiteY216" fmla="*/ 262223 h 1556766"/>
                              <a:gd name="connsiteX217" fmla="*/ 682562 w 1920620"/>
                              <a:gd name="connsiteY217" fmla="*/ 370237 h 1556766"/>
                              <a:gd name="connsiteX218" fmla="*/ 669512 w 1920620"/>
                              <a:gd name="connsiteY218" fmla="*/ 357473 h 1556766"/>
                              <a:gd name="connsiteX219" fmla="*/ 659130 w 1920620"/>
                              <a:gd name="connsiteY219" fmla="*/ 377571 h 1556766"/>
                              <a:gd name="connsiteX220" fmla="*/ 667322 w 1920620"/>
                              <a:gd name="connsiteY220" fmla="*/ 385858 h 1556766"/>
                              <a:gd name="connsiteX221" fmla="*/ 558165 w 1920620"/>
                              <a:gd name="connsiteY221" fmla="*/ 654368 h 1556766"/>
                              <a:gd name="connsiteX222" fmla="*/ 448913 w 1920620"/>
                              <a:gd name="connsiteY222" fmla="*/ 654368 h 1556766"/>
                              <a:gd name="connsiteX223" fmla="*/ 590550 w 1920620"/>
                              <a:gd name="connsiteY223" fmla="*/ 308229 h 1556766"/>
                              <a:gd name="connsiteX224" fmla="*/ 625221 w 1920620"/>
                              <a:gd name="connsiteY224" fmla="*/ 342995 h 1556766"/>
                              <a:gd name="connsiteX225" fmla="*/ 630174 w 1920620"/>
                              <a:gd name="connsiteY225" fmla="*/ 342995 h 1556766"/>
                              <a:gd name="connsiteX226" fmla="*/ 649891 w 1920620"/>
                              <a:gd name="connsiteY226" fmla="*/ 337280 h 1556766"/>
                              <a:gd name="connsiteX227" fmla="*/ 605790 w 1920620"/>
                              <a:gd name="connsiteY227" fmla="*/ 293180 h 1556766"/>
                              <a:gd name="connsiteX228" fmla="*/ 681990 w 1920620"/>
                              <a:gd name="connsiteY228" fmla="*/ 232410 h 1556766"/>
                              <a:gd name="connsiteX229" fmla="*/ 687419 w 1920620"/>
                              <a:gd name="connsiteY229" fmla="*/ 216408 h 1556766"/>
                              <a:gd name="connsiteX230" fmla="*/ 704088 w 1920620"/>
                              <a:gd name="connsiteY230" fmla="*/ 194024 h 1556766"/>
                              <a:gd name="connsiteX231" fmla="*/ 590550 w 1920620"/>
                              <a:gd name="connsiteY231" fmla="*/ 277749 h 1556766"/>
                              <a:gd name="connsiteX232" fmla="*/ 513398 w 1920620"/>
                              <a:gd name="connsiteY232" fmla="*/ 200596 h 1556766"/>
                              <a:gd name="connsiteX233" fmla="*/ 895350 w 1920620"/>
                              <a:gd name="connsiteY233" fmla="*/ 21526 h 1556766"/>
                              <a:gd name="connsiteX234" fmla="*/ 894398 w 1920620"/>
                              <a:gd name="connsiteY234" fmla="*/ 16764 h 1556766"/>
                              <a:gd name="connsiteX235" fmla="*/ 891254 w 1920620"/>
                              <a:gd name="connsiteY235" fmla="*/ 190 h 1556766"/>
                              <a:gd name="connsiteX236" fmla="*/ 300573 w 1920620"/>
                              <a:gd name="connsiteY236" fmla="*/ 731199 h 1556766"/>
                              <a:gd name="connsiteX237" fmla="*/ 960596 w 1920620"/>
                              <a:gd name="connsiteY237" fmla="*/ 1325594 h 1556766"/>
                              <a:gd name="connsiteX238" fmla="*/ 1104900 w 1920620"/>
                              <a:gd name="connsiteY238" fmla="*/ 866584 h 1556766"/>
                              <a:gd name="connsiteX239" fmla="*/ 1104900 w 1920620"/>
                              <a:gd name="connsiteY239" fmla="*/ 866013 h 1556766"/>
                              <a:gd name="connsiteX240" fmla="*/ 1104900 w 1920620"/>
                              <a:gd name="connsiteY240" fmla="*/ 866013 h 1556766"/>
                              <a:gd name="connsiteX241" fmla="*/ 1426655 w 1920620"/>
                              <a:gd name="connsiteY241" fmla="*/ 217742 h 1556766"/>
                              <a:gd name="connsiteX242" fmla="*/ 1604296 w 1920620"/>
                              <a:gd name="connsiteY242" fmla="*/ 654368 h 1556766"/>
                              <a:gd name="connsiteX243" fmla="*/ 1494663 w 1920620"/>
                              <a:gd name="connsiteY243" fmla="*/ 654368 h 1556766"/>
                              <a:gd name="connsiteX244" fmla="*/ 1437513 w 1920620"/>
                              <a:gd name="connsiteY244" fmla="*/ 421196 h 1556766"/>
                              <a:gd name="connsiteX245" fmla="*/ 1438466 w 1920620"/>
                              <a:gd name="connsiteY245" fmla="*/ 419291 h 1556766"/>
                              <a:gd name="connsiteX246" fmla="*/ 1445990 w 1920620"/>
                              <a:gd name="connsiteY246" fmla="*/ 423291 h 1556766"/>
                              <a:gd name="connsiteX247" fmla="*/ 1447800 w 1920620"/>
                              <a:gd name="connsiteY247" fmla="*/ 417481 h 1556766"/>
                              <a:gd name="connsiteX248" fmla="*/ 1428750 w 1920620"/>
                              <a:gd name="connsiteY248" fmla="*/ 383286 h 1556766"/>
                              <a:gd name="connsiteX249" fmla="*/ 1405604 w 1920620"/>
                              <a:gd name="connsiteY249" fmla="*/ 351282 h 1556766"/>
                              <a:gd name="connsiteX250" fmla="*/ 1378172 w 1920620"/>
                              <a:gd name="connsiteY250" fmla="*/ 328898 h 1556766"/>
                              <a:gd name="connsiteX251" fmla="*/ 1348931 w 1920620"/>
                              <a:gd name="connsiteY251" fmla="*/ 295180 h 1556766"/>
                              <a:gd name="connsiteX252" fmla="*/ 1287113 w 1920620"/>
                              <a:gd name="connsiteY252" fmla="*/ 357473 h 1556766"/>
                              <a:gd name="connsiteX253" fmla="*/ 1313307 w 1920620"/>
                              <a:gd name="connsiteY253" fmla="*/ 358616 h 1556766"/>
                              <a:gd name="connsiteX254" fmla="*/ 1319593 w 1920620"/>
                              <a:gd name="connsiteY254" fmla="*/ 366141 h 1556766"/>
                              <a:gd name="connsiteX255" fmla="*/ 1316450 w 1920620"/>
                              <a:gd name="connsiteY255" fmla="*/ 377285 h 1556766"/>
                              <a:gd name="connsiteX256" fmla="*/ 1352550 w 1920620"/>
                              <a:gd name="connsiteY256" fmla="*/ 400145 h 1556766"/>
                              <a:gd name="connsiteX257" fmla="*/ 1359694 w 1920620"/>
                              <a:gd name="connsiteY257" fmla="*/ 399288 h 1556766"/>
                              <a:gd name="connsiteX258" fmla="*/ 1406366 w 1920620"/>
                              <a:gd name="connsiteY258" fmla="*/ 452628 h 1556766"/>
                              <a:gd name="connsiteX259" fmla="*/ 1425416 w 1920620"/>
                              <a:gd name="connsiteY259" fmla="*/ 445961 h 1556766"/>
                              <a:gd name="connsiteX260" fmla="*/ 1473041 w 1920620"/>
                              <a:gd name="connsiteY260" fmla="*/ 654368 h 1556766"/>
                              <a:gd name="connsiteX261" fmla="*/ 1363885 w 1920620"/>
                              <a:gd name="connsiteY261" fmla="*/ 654368 h 1556766"/>
                              <a:gd name="connsiteX262" fmla="*/ 1353693 w 1920620"/>
                              <a:gd name="connsiteY262" fmla="*/ 571309 h 1556766"/>
                              <a:gd name="connsiteX263" fmla="*/ 1358741 w 1920620"/>
                              <a:gd name="connsiteY263" fmla="*/ 564547 h 1556766"/>
                              <a:gd name="connsiteX264" fmla="*/ 1365504 w 1920620"/>
                              <a:gd name="connsiteY264" fmla="*/ 530352 h 1556766"/>
                              <a:gd name="connsiteX265" fmla="*/ 1360361 w 1920620"/>
                              <a:gd name="connsiteY265" fmla="*/ 493586 h 1556766"/>
                              <a:gd name="connsiteX266" fmla="*/ 1347216 w 1920620"/>
                              <a:gd name="connsiteY266" fmla="*/ 451294 h 1556766"/>
                              <a:gd name="connsiteX267" fmla="*/ 1316736 w 1920620"/>
                              <a:gd name="connsiteY267" fmla="*/ 406717 h 1556766"/>
                              <a:gd name="connsiteX268" fmla="*/ 1324166 w 1920620"/>
                              <a:gd name="connsiteY268" fmla="*/ 410623 h 1556766"/>
                              <a:gd name="connsiteX269" fmla="*/ 1327880 w 1920620"/>
                              <a:gd name="connsiteY269" fmla="*/ 406908 h 1556766"/>
                              <a:gd name="connsiteX270" fmla="*/ 1303401 w 1920620"/>
                              <a:gd name="connsiteY270" fmla="*/ 390335 h 1556766"/>
                              <a:gd name="connsiteX271" fmla="*/ 1301782 w 1920620"/>
                              <a:gd name="connsiteY271" fmla="*/ 395764 h 1556766"/>
                              <a:gd name="connsiteX272" fmla="*/ 1326261 w 1920620"/>
                              <a:gd name="connsiteY272" fmla="*/ 430721 h 1556766"/>
                              <a:gd name="connsiteX273" fmla="*/ 1340072 w 1920620"/>
                              <a:gd name="connsiteY273" fmla="*/ 459296 h 1556766"/>
                              <a:gd name="connsiteX274" fmla="*/ 1349597 w 1920620"/>
                              <a:gd name="connsiteY274" fmla="*/ 487871 h 1556766"/>
                              <a:gd name="connsiteX275" fmla="*/ 1352741 w 1920620"/>
                              <a:gd name="connsiteY275" fmla="*/ 506921 h 1556766"/>
                              <a:gd name="connsiteX276" fmla="*/ 1357789 w 1920620"/>
                              <a:gd name="connsiteY276" fmla="*/ 539115 h 1556766"/>
                              <a:gd name="connsiteX277" fmla="*/ 1348264 w 1920620"/>
                              <a:gd name="connsiteY277" fmla="*/ 539782 h 1556766"/>
                              <a:gd name="connsiteX278" fmla="*/ 1334453 w 1920620"/>
                              <a:gd name="connsiteY278" fmla="*/ 511969 h 1556766"/>
                              <a:gd name="connsiteX279" fmla="*/ 1339310 w 1920620"/>
                              <a:gd name="connsiteY279" fmla="*/ 504634 h 1556766"/>
                              <a:gd name="connsiteX280" fmla="*/ 1329785 w 1920620"/>
                              <a:gd name="connsiteY280" fmla="*/ 491300 h 1556766"/>
                              <a:gd name="connsiteX281" fmla="*/ 1329785 w 1920620"/>
                              <a:gd name="connsiteY281" fmla="*/ 477965 h 1556766"/>
                              <a:gd name="connsiteX282" fmla="*/ 1323118 w 1920620"/>
                              <a:gd name="connsiteY282" fmla="*/ 469583 h 1556766"/>
                              <a:gd name="connsiteX283" fmla="*/ 1314831 w 1920620"/>
                              <a:gd name="connsiteY283" fmla="*/ 470630 h 1556766"/>
                              <a:gd name="connsiteX284" fmla="*/ 1305306 w 1920620"/>
                              <a:gd name="connsiteY284" fmla="*/ 454342 h 1556766"/>
                              <a:gd name="connsiteX285" fmla="*/ 1311212 w 1920620"/>
                              <a:gd name="connsiteY285" fmla="*/ 457295 h 1556766"/>
                              <a:gd name="connsiteX286" fmla="*/ 1312736 w 1920620"/>
                              <a:gd name="connsiteY286" fmla="*/ 455771 h 1556766"/>
                              <a:gd name="connsiteX287" fmla="*/ 1309592 w 1920620"/>
                              <a:gd name="connsiteY287" fmla="*/ 448913 h 1556766"/>
                              <a:gd name="connsiteX288" fmla="*/ 1316736 w 1920620"/>
                              <a:gd name="connsiteY288" fmla="*/ 444913 h 1556766"/>
                              <a:gd name="connsiteX289" fmla="*/ 1313498 w 1920620"/>
                              <a:gd name="connsiteY289" fmla="*/ 440912 h 1556766"/>
                              <a:gd name="connsiteX290" fmla="*/ 1302925 w 1920620"/>
                              <a:gd name="connsiteY290" fmla="*/ 444913 h 1556766"/>
                              <a:gd name="connsiteX291" fmla="*/ 1306830 w 1920620"/>
                              <a:gd name="connsiteY291" fmla="*/ 428339 h 1556766"/>
                              <a:gd name="connsiteX292" fmla="*/ 1300543 w 1920620"/>
                              <a:gd name="connsiteY292" fmla="*/ 424720 h 1556766"/>
                              <a:gd name="connsiteX293" fmla="*/ 1294924 w 1920620"/>
                              <a:gd name="connsiteY293" fmla="*/ 437960 h 1556766"/>
                              <a:gd name="connsiteX294" fmla="*/ 1255205 w 1920620"/>
                              <a:gd name="connsiteY294" fmla="*/ 387477 h 1556766"/>
                              <a:gd name="connsiteX295" fmla="*/ 1265206 w 1920620"/>
                              <a:gd name="connsiteY295" fmla="*/ 613410 h 1556766"/>
                              <a:gd name="connsiteX296" fmla="*/ 1284827 w 1920620"/>
                              <a:gd name="connsiteY296" fmla="*/ 602742 h 1556766"/>
                              <a:gd name="connsiteX297" fmla="*/ 1304830 w 1920620"/>
                              <a:gd name="connsiteY297" fmla="*/ 599694 h 1556766"/>
                              <a:gd name="connsiteX298" fmla="*/ 1309211 w 1920620"/>
                              <a:gd name="connsiteY298" fmla="*/ 590169 h 1556766"/>
                              <a:gd name="connsiteX299" fmla="*/ 1320356 w 1920620"/>
                              <a:gd name="connsiteY299" fmla="*/ 583502 h 1556766"/>
                              <a:gd name="connsiteX300" fmla="*/ 1324642 w 1920620"/>
                              <a:gd name="connsiteY300" fmla="*/ 573977 h 1556766"/>
                              <a:gd name="connsiteX301" fmla="*/ 1328071 w 1920620"/>
                              <a:gd name="connsiteY301" fmla="*/ 557879 h 1556766"/>
                              <a:gd name="connsiteX302" fmla="*/ 1332452 w 1920620"/>
                              <a:gd name="connsiteY302" fmla="*/ 575120 h 1556766"/>
                              <a:gd name="connsiteX303" fmla="*/ 1321880 w 1920620"/>
                              <a:gd name="connsiteY303" fmla="*/ 606647 h 1556766"/>
                              <a:gd name="connsiteX304" fmla="*/ 1321880 w 1920620"/>
                              <a:gd name="connsiteY304" fmla="*/ 617315 h 1556766"/>
                              <a:gd name="connsiteX305" fmla="*/ 1337215 w 1920620"/>
                              <a:gd name="connsiteY305" fmla="*/ 596837 h 1556766"/>
                              <a:gd name="connsiteX306" fmla="*/ 1342644 w 1920620"/>
                              <a:gd name="connsiteY306" fmla="*/ 653987 h 1556766"/>
                              <a:gd name="connsiteX307" fmla="*/ 1247394 w 1920620"/>
                              <a:gd name="connsiteY307" fmla="*/ 653987 h 1556766"/>
                              <a:gd name="connsiteX308" fmla="*/ 1245203 w 1920620"/>
                              <a:gd name="connsiteY308" fmla="*/ 645700 h 1556766"/>
                              <a:gd name="connsiteX309" fmla="*/ 1256348 w 1920620"/>
                              <a:gd name="connsiteY309" fmla="*/ 636842 h 1556766"/>
                              <a:gd name="connsiteX310" fmla="*/ 1258538 w 1920620"/>
                              <a:gd name="connsiteY310" fmla="*/ 631507 h 1556766"/>
                              <a:gd name="connsiteX311" fmla="*/ 1263396 w 1920620"/>
                              <a:gd name="connsiteY311" fmla="*/ 627888 h 1556766"/>
                              <a:gd name="connsiteX312" fmla="*/ 1276350 w 1920620"/>
                              <a:gd name="connsiteY312" fmla="*/ 626555 h 1556766"/>
                              <a:gd name="connsiteX313" fmla="*/ 1277684 w 1920620"/>
                              <a:gd name="connsiteY313" fmla="*/ 620840 h 1556766"/>
                              <a:gd name="connsiteX314" fmla="*/ 1134142 w 1920620"/>
                              <a:gd name="connsiteY314" fmla="*/ 538448 h 1556766"/>
                              <a:gd name="connsiteX315" fmla="*/ 1143667 w 1920620"/>
                              <a:gd name="connsiteY315" fmla="*/ 536162 h 1556766"/>
                              <a:gd name="connsiteX316" fmla="*/ 1143667 w 1920620"/>
                              <a:gd name="connsiteY316" fmla="*/ 533876 h 1556766"/>
                              <a:gd name="connsiteX317" fmla="*/ 1134142 w 1920620"/>
                              <a:gd name="connsiteY317" fmla="*/ 527304 h 1556766"/>
                              <a:gd name="connsiteX318" fmla="*/ 1137476 w 1920620"/>
                              <a:gd name="connsiteY318" fmla="*/ 506730 h 1556766"/>
                              <a:gd name="connsiteX319" fmla="*/ 1149191 w 1920620"/>
                              <a:gd name="connsiteY319" fmla="*/ 495014 h 1556766"/>
                              <a:gd name="connsiteX320" fmla="*/ 1169480 w 1920620"/>
                              <a:gd name="connsiteY320" fmla="*/ 521399 h 1556766"/>
                              <a:gd name="connsiteX321" fmla="*/ 1165384 w 1920620"/>
                              <a:gd name="connsiteY321" fmla="*/ 534067 h 1556766"/>
                              <a:gd name="connsiteX322" fmla="*/ 1154716 w 1920620"/>
                              <a:gd name="connsiteY322" fmla="*/ 526447 h 1556766"/>
                              <a:gd name="connsiteX323" fmla="*/ 1146620 w 1920620"/>
                              <a:gd name="connsiteY323" fmla="*/ 528638 h 1556766"/>
                              <a:gd name="connsiteX324" fmla="*/ 1150620 w 1920620"/>
                              <a:gd name="connsiteY324" fmla="*/ 536162 h 1556766"/>
                              <a:gd name="connsiteX325" fmla="*/ 1154621 w 1920620"/>
                              <a:gd name="connsiteY325" fmla="*/ 536162 h 1556766"/>
                              <a:gd name="connsiteX326" fmla="*/ 1150144 w 1920620"/>
                              <a:gd name="connsiteY326" fmla="*/ 547307 h 1556766"/>
                              <a:gd name="connsiteX327" fmla="*/ 1147096 w 1920620"/>
                              <a:gd name="connsiteY327" fmla="*/ 542830 h 1556766"/>
                              <a:gd name="connsiteX328" fmla="*/ 1175957 w 1920620"/>
                              <a:gd name="connsiteY328" fmla="*/ 901065 h 1556766"/>
                              <a:gd name="connsiteX329" fmla="*/ 1152335 w 1920620"/>
                              <a:gd name="connsiteY329" fmla="*/ 894398 h 1556766"/>
                              <a:gd name="connsiteX330" fmla="*/ 1145286 w 1920620"/>
                              <a:gd name="connsiteY330" fmla="*/ 896969 h 1556766"/>
                              <a:gd name="connsiteX331" fmla="*/ 1131951 w 1920620"/>
                              <a:gd name="connsiteY331" fmla="*/ 886778 h 1556766"/>
                              <a:gd name="connsiteX332" fmla="*/ 1119378 w 1920620"/>
                              <a:gd name="connsiteY332" fmla="*/ 882301 h 1556766"/>
                              <a:gd name="connsiteX333" fmla="*/ 1137380 w 1920620"/>
                              <a:gd name="connsiteY333" fmla="*/ 868204 h 1556766"/>
                              <a:gd name="connsiteX334" fmla="*/ 1156430 w 1920620"/>
                              <a:gd name="connsiteY334" fmla="*/ 881920 h 1556766"/>
                              <a:gd name="connsiteX335" fmla="*/ 1171289 w 1920620"/>
                              <a:gd name="connsiteY335" fmla="*/ 889730 h 1556766"/>
                              <a:gd name="connsiteX336" fmla="*/ 1178624 w 1920620"/>
                              <a:gd name="connsiteY336" fmla="*/ 897065 h 1556766"/>
                              <a:gd name="connsiteX337" fmla="*/ 1163955 w 1920620"/>
                              <a:gd name="connsiteY337" fmla="*/ 479869 h 1556766"/>
                              <a:gd name="connsiteX338" fmla="*/ 1241203 w 1920620"/>
                              <a:gd name="connsiteY338" fmla="*/ 402622 h 1556766"/>
                              <a:gd name="connsiteX339" fmla="*/ 1288828 w 1920620"/>
                              <a:gd name="connsiteY339" fmla="*/ 466820 h 1556766"/>
                              <a:gd name="connsiteX340" fmla="*/ 1279303 w 1920620"/>
                              <a:gd name="connsiteY340" fmla="*/ 469487 h 1556766"/>
                              <a:gd name="connsiteX341" fmla="*/ 1279779 w 1920620"/>
                              <a:gd name="connsiteY341" fmla="*/ 486728 h 1556766"/>
                              <a:gd name="connsiteX342" fmla="*/ 1308354 w 1920620"/>
                              <a:gd name="connsiteY342" fmla="*/ 505015 h 1556766"/>
                              <a:gd name="connsiteX343" fmla="*/ 1326452 w 1920620"/>
                              <a:gd name="connsiteY343" fmla="*/ 553784 h 1556766"/>
                              <a:gd name="connsiteX344" fmla="*/ 1321403 w 1920620"/>
                              <a:gd name="connsiteY344" fmla="*/ 561213 h 1556766"/>
                              <a:gd name="connsiteX345" fmla="*/ 1310926 w 1920620"/>
                              <a:gd name="connsiteY345" fmla="*/ 567880 h 1556766"/>
                              <a:gd name="connsiteX346" fmla="*/ 1308354 w 1920620"/>
                              <a:gd name="connsiteY346" fmla="*/ 583882 h 1556766"/>
                              <a:gd name="connsiteX347" fmla="*/ 1301210 w 1920620"/>
                              <a:gd name="connsiteY347" fmla="*/ 587883 h 1556766"/>
                              <a:gd name="connsiteX348" fmla="*/ 1295210 w 1920620"/>
                              <a:gd name="connsiteY348" fmla="*/ 594932 h 1556766"/>
                              <a:gd name="connsiteX349" fmla="*/ 1289209 w 1920620"/>
                              <a:gd name="connsiteY349" fmla="*/ 592741 h 1556766"/>
                              <a:gd name="connsiteX350" fmla="*/ 1278541 w 1920620"/>
                              <a:gd name="connsiteY350" fmla="*/ 592741 h 1556766"/>
                              <a:gd name="connsiteX351" fmla="*/ 1284732 w 1920620"/>
                              <a:gd name="connsiteY351" fmla="*/ 584359 h 1556766"/>
                              <a:gd name="connsiteX352" fmla="*/ 1289209 w 1920620"/>
                              <a:gd name="connsiteY352" fmla="*/ 562547 h 1556766"/>
                              <a:gd name="connsiteX353" fmla="*/ 1296257 w 1920620"/>
                              <a:gd name="connsiteY353" fmla="*/ 558165 h 1556766"/>
                              <a:gd name="connsiteX354" fmla="*/ 1276350 w 1920620"/>
                              <a:gd name="connsiteY354" fmla="*/ 537686 h 1556766"/>
                              <a:gd name="connsiteX355" fmla="*/ 1260824 w 1920620"/>
                              <a:gd name="connsiteY355" fmla="*/ 542925 h 1556766"/>
                              <a:gd name="connsiteX356" fmla="*/ 1257300 w 1920620"/>
                              <a:gd name="connsiteY356" fmla="*/ 557498 h 1556766"/>
                              <a:gd name="connsiteX357" fmla="*/ 1247775 w 1920620"/>
                              <a:gd name="connsiteY357" fmla="*/ 568071 h 1556766"/>
                              <a:gd name="connsiteX358" fmla="*/ 1237583 w 1920620"/>
                              <a:gd name="connsiteY358" fmla="*/ 559689 h 1556766"/>
                              <a:gd name="connsiteX359" fmla="*/ 1233964 w 1920620"/>
                              <a:gd name="connsiteY359" fmla="*/ 550736 h 1556766"/>
                              <a:gd name="connsiteX360" fmla="*/ 1239774 w 1920620"/>
                              <a:gd name="connsiteY360" fmla="*/ 547116 h 1556766"/>
                              <a:gd name="connsiteX361" fmla="*/ 1243013 w 1920620"/>
                              <a:gd name="connsiteY361" fmla="*/ 553022 h 1556766"/>
                              <a:gd name="connsiteX362" fmla="*/ 1247775 w 1920620"/>
                              <a:gd name="connsiteY362" fmla="*/ 551212 h 1556766"/>
                              <a:gd name="connsiteX363" fmla="*/ 1245680 w 1920620"/>
                              <a:gd name="connsiteY363" fmla="*/ 541687 h 1556766"/>
                              <a:gd name="connsiteX364" fmla="*/ 1238917 w 1920620"/>
                              <a:gd name="connsiteY364" fmla="*/ 541687 h 1556766"/>
                              <a:gd name="connsiteX365" fmla="*/ 1238441 w 1920620"/>
                              <a:gd name="connsiteY365" fmla="*/ 545687 h 1556766"/>
                              <a:gd name="connsiteX366" fmla="*/ 1233964 w 1920620"/>
                              <a:gd name="connsiteY366" fmla="*/ 546545 h 1556766"/>
                              <a:gd name="connsiteX367" fmla="*/ 1209675 w 1920620"/>
                              <a:gd name="connsiteY367" fmla="*/ 518065 h 1556766"/>
                              <a:gd name="connsiteX368" fmla="*/ 1201484 w 1920620"/>
                              <a:gd name="connsiteY368" fmla="*/ 511874 h 1556766"/>
                              <a:gd name="connsiteX369" fmla="*/ 1204627 w 1920620"/>
                              <a:gd name="connsiteY369" fmla="*/ 508444 h 1556766"/>
                              <a:gd name="connsiteX370" fmla="*/ 1211866 w 1920620"/>
                              <a:gd name="connsiteY370" fmla="*/ 505968 h 1556766"/>
                              <a:gd name="connsiteX371" fmla="*/ 1205198 w 1920620"/>
                              <a:gd name="connsiteY371" fmla="*/ 503301 h 1556766"/>
                              <a:gd name="connsiteX372" fmla="*/ 1195673 w 1920620"/>
                              <a:gd name="connsiteY372" fmla="*/ 505206 h 1556766"/>
                              <a:gd name="connsiteX373" fmla="*/ 1200531 w 1920620"/>
                              <a:gd name="connsiteY373" fmla="*/ 511302 h 1556766"/>
                              <a:gd name="connsiteX374" fmla="*/ 1188339 w 1920620"/>
                              <a:gd name="connsiteY374" fmla="*/ 511302 h 1556766"/>
                              <a:gd name="connsiteX375" fmla="*/ 1163955 w 1920620"/>
                              <a:gd name="connsiteY375" fmla="*/ 479869 h 1556766"/>
                              <a:gd name="connsiteX376" fmla="*/ 1203293 w 1920620"/>
                              <a:gd name="connsiteY376" fmla="*/ 890873 h 1556766"/>
                              <a:gd name="connsiteX377" fmla="*/ 1192816 w 1920620"/>
                              <a:gd name="connsiteY377" fmla="*/ 880396 h 1556766"/>
                              <a:gd name="connsiteX378" fmla="*/ 1200817 w 1920620"/>
                              <a:gd name="connsiteY378" fmla="*/ 870014 h 1556766"/>
                              <a:gd name="connsiteX379" fmla="*/ 1210913 w 1920620"/>
                              <a:gd name="connsiteY379" fmla="*/ 849440 h 1556766"/>
                              <a:gd name="connsiteX380" fmla="*/ 1207008 w 1920620"/>
                              <a:gd name="connsiteY380" fmla="*/ 843725 h 1556766"/>
                              <a:gd name="connsiteX381" fmla="*/ 1213676 w 1920620"/>
                              <a:gd name="connsiteY381" fmla="*/ 828484 h 1556766"/>
                              <a:gd name="connsiteX382" fmla="*/ 1212914 w 1920620"/>
                              <a:gd name="connsiteY382" fmla="*/ 814769 h 1556766"/>
                              <a:gd name="connsiteX383" fmla="*/ 1208913 w 1920620"/>
                              <a:gd name="connsiteY383" fmla="*/ 800576 h 1556766"/>
                              <a:gd name="connsiteX384" fmla="*/ 1199388 w 1920620"/>
                              <a:gd name="connsiteY384" fmla="*/ 797243 h 1556766"/>
                              <a:gd name="connsiteX385" fmla="*/ 1195864 w 1920620"/>
                              <a:gd name="connsiteY385" fmla="*/ 805244 h 1556766"/>
                              <a:gd name="connsiteX386" fmla="*/ 1190149 w 1920620"/>
                              <a:gd name="connsiteY386" fmla="*/ 803720 h 1556766"/>
                              <a:gd name="connsiteX387" fmla="*/ 1213009 w 1920620"/>
                              <a:gd name="connsiteY387" fmla="*/ 763810 h 1556766"/>
                              <a:gd name="connsiteX388" fmla="*/ 1222534 w 1920620"/>
                              <a:gd name="connsiteY388" fmla="*/ 759619 h 1556766"/>
                              <a:gd name="connsiteX389" fmla="*/ 1228058 w 1920620"/>
                              <a:gd name="connsiteY389" fmla="*/ 752189 h 1556766"/>
                              <a:gd name="connsiteX390" fmla="*/ 1230725 w 1920620"/>
                              <a:gd name="connsiteY390" fmla="*/ 755237 h 1556766"/>
                              <a:gd name="connsiteX391" fmla="*/ 1237393 w 1920620"/>
                              <a:gd name="connsiteY391" fmla="*/ 747236 h 1556766"/>
                              <a:gd name="connsiteX392" fmla="*/ 1232059 w 1920620"/>
                              <a:gd name="connsiteY392" fmla="*/ 740569 h 1556766"/>
                              <a:gd name="connsiteX393" fmla="*/ 1236917 w 1920620"/>
                              <a:gd name="connsiteY393" fmla="*/ 739235 h 1556766"/>
                              <a:gd name="connsiteX394" fmla="*/ 1245870 w 1920620"/>
                              <a:gd name="connsiteY394" fmla="*/ 742855 h 1556766"/>
                              <a:gd name="connsiteX395" fmla="*/ 1262729 w 1920620"/>
                              <a:gd name="connsiteY395" fmla="*/ 742855 h 1556766"/>
                              <a:gd name="connsiteX396" fmla="*/ 1272921 w 1920620"/>
                              <a:gd name="connsiteY396" fmla="*/ 737521 h 1556766"/>
                              <a:gd name="connsiteX397" fmla="*/ 1299591 w 1920620"/>
                              <a:gd name="connsiteY397" fmla="*/ 730472 h 1556766"/>
                              <a:gd name="connsiteX398" fmla="*/ 1294543 w 1920620"/>
                              <a:gd name="connsiteY398" fmla="*/ 721614 h 1556766"/>
                              <a:gd name="connsiteX399" fmla="*/ 1292828 w 1920620"/>
                              <a:gd name="connsiteY399" fmla="*/ 710851 h 1556766"/>
                              <a:gd name="connsiteX400" fmla="*/ 1307116 w 1920620"/>
                              <a:gd name="connsiteY400" fmla="*/ 717137 h 1556766"/>
                              <a:gd name="connsiteX401" fmla="*/ 1312450 w 1920620"/>
                              <a:gd name="connsiteY401" fmla="*/ 713994 h 1556766"/>
                              <a:gd name="connsiteX402" fmla="*/ 1309783 w 1920620"/>
                              <a:gd name="connsiteY402" fmla="*/ 702945 h 1556766"/>
                              <a:gd name="connsiteX403" fmla="*/ 1292543 w 1920620"/>
                              <a:gd name="connsiteY403" fmla="*/ 709898 h 1556766"/>
                              <a:gd name="connsiteX404" fmla="*/ 1273493 w 1920620"/>
                              <a:gd name="connsiteY404" fmla="*/ 705898 h 1556766"/>
                              <a:gd name="connsiteX405" fmla="*/ 1258824 w 1920620"/>
                              <a:gd name="connsiteY405" fmla="*/ 675894 h 1556766"/>
                              <a:gd name="connsiteX406" fmla="*/ 1342358 w 1920620"/>
                              <a:gd name="connsiteY406" fmla="*/ 675894 h 1556766"/>
                              <a:gd name="connsiteX407" fmla="*/ 1236917 w 1920620"/>
                              <a:gd name="connsiteY407" fmla="*/ 924306 h 1556766"/>
                              <a:gd name="connsiteX408" fmla="*/ 1225487 w 1920620"/>
                              <a:gd name="connsiteY408" fmla="*/ 912781 h 1556766"/>
                              <a:gd name="connsiteX409" fmla="*/ 1230439 w 1920620"/>
                              <a:gd name="connsiteY409" fmla="*/ 897446 h 1556766"/>
                              <a:gd name="connsiteX410" fmla="*/ 1221486 w 1920620"/>
                              <a:gd name="connsiteY410" fmla="*/ 863632 h 1556766"/>
                              <a:gd name="connsiteX411" fmla="*/ 1218057 w 1920620"/>
                              <a:gd name="connsiteY411" fmla="*/ 1103948 h 1556766"/>
                              <a:gd name="connsiteX412" fmla="*/ 1228344 w 1920620"/>
                              <a:gd name="connsiteY412" fmla="*/ 1081850 h 1556766"/>
                              <a:gd name="connsiteX413" fmla="*/ 1224343 w 1920620"/>
                              <a:gd name="connsiteY413" fmla="*/ 1072325 h 1556766"/>
                              <a:gd name="connsiteX414" fmla="*/ 1239488 w 1920620"/>
                              <a:gd name="connsiteY414" fmla="*/ 1058990 h 1556766"/>
                              <a:gd name="connsiteX415" fmla="*/ 1239488 w 1920620"/>
                              <a:gd name="connsiteY415" fmla="*/ 1050989 h 1556766"/>
                              <a:gd name="connsiteX416" fmla="*/ 1226534 w 1920620"/>
                              <a:gd name="connsiteY416" fmla="*/ 1042892 h 1556766"/>
                              <a:gd name="connsiteX417" fmla="*/ 1237202 w 1920620"/>
                              <a:gd name="connsiteY417" fmla="*/ 1021652 h 1556766"/>
                              <a:gd name="connsiteX418" fmla="*/ 1253204 w 1920620"/>
                              <a:gd name="connsiteY418" fmla="*/ 1000697 h 1556766"/>
                              <a:gd name="connsiteX419" fmla="*/ 1237202 w 1920620"/>
                              <a:gd name="connsiteY419" fmla="*/ 983456 h 1556766"/>
                              <a:gd name="connsiteX420" fmla="*/ 1225201 w 1920620"/>
                              <a:gd name="connsiteY420" fmla="*/ 983456 h 1556766"/>
                              <a:gd name="connsiteX421" fmla="*/ 1217771 w 1920620"/>
                              <a:gd name="connsiteY421" fmla="*/ 971359 h 1556766"/>
                              <a:gd name="connsiteX422" fmla="*/ 1236821 w 1920620"/>
                              <a:gd name="connsiteY422" fmla="*/ 954881 h 1556766"/>
                              <a:gd name="connsiteX423" fmla="*/ 1314069 w 1920620"/>
                              <a:gd name="connsiteY423" fmla="*/ 1032129 h 1556766"/>
                              <a:gd name="connsiteX424" fmla="*/ 1218057 w 1920620"/>
                              <a:gd name="connsiteY424" fmla="*/ 1104043 h 1556766"/>
                              <a:gd name="connsiteX425" fmla="*/ 1314450 w 1920620"/>
                              <a:gd name="connsiteY425" fmla="*/ 1002030 h 1556766"/>
                              <a:gd name="connsiteX426" fmla="*/ 1323023 w 1920620"/>
                              <a:gd name="connsiteY426" fmla="*/ 992505 h 1556766"/>
                              <a:gd name="connsiteX427" fmla="*/ 1314926 w 1920620"/>
                              <a:gd name="connsiteY427" fmla="*/ 950214 h 1556766"/>
                              <a:gd name="connsiteX428" fmla="*/ 1309402 w 1920620"/>
                              <a:gd name="connsiteY428" fmla="*/ 948023 h 1556766"/>
                              <a:gd name="connsiteX429" fmla="*/ 1312831 w 1920620"/>
                              <a:gd name="connsiteY429" fmla="*/ 940880 h 1556766"/>
                              <a:gd name="connsiteX430" fmla="*/ 1294543 w 1920620"/>
                              <a:gd name="connsiteY430" fmla="*/ 935165 h 1556766"/>
                              <a:gd name="connsiteX431" fmla="*/ 1291018 w 1920620"/>
                              <a:gd name="connsiteY431" fmla="*/ 950214 h 1556766"/>
                              <a:gd name="connsiteX432" fmla="*/ 1289209 w 1920620"/>
                              <a:gd name="connsiteY432" fmla="*/ 969264 h 1556766"/>
                              <a:gd name="connsiteX433" fmla="*/ 1285399 w 1920620"/>
                              <a:gd name="connsiteY433" fmla="*/ 972788 h 1556766"/>
                              <a:gd name="connsiteX434" fmla="*/ 1252061 w 1920620"/>
                              <a:gd name="connsiteY434" fmla="*/ 939451 h 1556766"/>
                              <a:gd name="connsiteX435" fmla="*/ 1363885 w 1920620"/>
                              <a:gd name="connsiteY435" fmla="*/ 675894 h 1556766"/>
                              <a:gd name="connsiteX436" fmla="*/ 1473137 w 1920620"/>
                              <a:gd name="connsiteY436" fmla="*/ 675894 h 1556766"/>
                              <a:gd name="connsiteX437" fmla="*/ 1329309 w 1920620"/>
                              <a:gd name="connsiteY437" fmla="*/ 1016699 h 1556766"/>
                              <a:gd name="connsiteX438" fmla="*/ 1344549 w 1920620"/>
                              <a:gd name="connsiteY438" fmla="*/ 1032034 h 1556766"/>
                              <a:gd name="connsiteX439" fmla="*/ 1494758 w 1920620"/>
                              <a:gd name="connsiteY439" fmla="*/ 675989 h 1556766"/>
                              <a:gd name="connsiteX440" fmla="*/ 1603915 w 1920620"/>
                              <a:gd name="connsiteY440" fmla="*/ 675989 h 1556766"/>
                              <a:gd name="connsiteX441" fmla="*/ 1421797 w 1920620"/>
                              <a:gd name="connsiteY441" fmla="*/ 1109281 h 1556766"/>
                              <a:gd name="connsiteX442" fmla="*/ 687324 w 1920620"/>
                              <a:gd name="connsiteY442" fmla="*/ 926211 h 1556766"/>
                              <a:gd name="connsiteX443" fmla="*/ 664655 w 1920620"/>
                              <a:gd name="connsiteY443" fmla="*/ 900684 h 1556766"/>
                              <a:gd name="connsiteX444" fmla="*/ 667988 w 1920620"/>
                              <a:gd name="connsiteY444" fmla="*/ 873062 h 1556766"/>
                              <a:gd name="connsiteX445" fmla="*/ 656463 w 1920620"/>
                              <a:gd name="connsiteY445" fmla="*/ 846582 h 1556766"/>
                              <a:gd name="connsiteX446" fmla="*/ 653606 w 1920620"/>
                              <a:gd name="connsiteY446" fmla="*/ 805148 h 1556766"/>
                              <a:gd name="connsiteX447" fmla="*/ 640652 w 1920620"/>
                              <a:gd name="connsiteY447" fmla="*/ 780002 h 1556766"/>
                              <a:gd name="connsiteX448" fmla="*/ 643319 w 1920620"/>
                              <a:gd name="connsiteY448" fmla="*/ 764381 h 1556766"/>
                              <a:gd name="connsiteX449" fmla="*/ 627698 w 1920620"/>
                              <a:gd name="connsiteY449" fmla="*/ 734378 h 1556766"/>
                              <a:gd name="connsiteX450" fmla="*/ 614077 w 1920620"/>
                              <a:gd name="connsiteY450" fmla="*/ 727520 h 1556766"/>
                              <a:gd name="connsiteX451" fmla="*/ 619601 w 1920620"/>
                              <a:gd name="connsiteY451" fmla="*/ 711613 h 1556766"/>
                              <a:gd name="connsiteX452" fmla="*/ 613982 w 1920620"/>
                              <a:gd name="connsiteY452" fmla="*/ 699040 h 1556766"/>
                              <a:gd name="connsiteX453" fmla="*/ 619601 w 1920620"/>
                              <a:gd name="connsiteY453" fmla="*/ 684657 h 1556766"/>
                              <a:gd name="connsiteX454" fmla="*/ 634556 w 1920620"/>
                              <a:gd name="connsiteY454" fmla="*/ 684657 h 1556766"/>
                              <a:gd name="connsiteX455" fmla="*/ 639794 w 1920620"/>
                              <a:gd name="connsiteY455" fmla="*/ 675989 h 1556766"/>
                              <a:gd name="connsiteX456" fmla="*/ 665321 w 1920620"/>
                              <a:gd name="connsiteY456" fmla="*/ 675989 h 1556766"/>
                              <a:gd name="connsiteX457" fmla="*/ 669227 w 1920620"/>
                              <a:gd name="connsiteY457" fmla="*/ 683514 h 1556766"/>
                              <a:gd name="connsiteX458" fmla="*/ 664464 w 1920620"/>
                              <a:gd name="connsiteY458" fmla="*/ 709898 h 1556766"/>
                              <a:gd name="connsiteX459" fmla="*/ 661416 w 1920620"/>
                              <a:gd name="connsiteY459" fmla="*/ 714375 h 1556766"/>
                              <a:gd name="connsiteX460" fmla="*/ 670941 w 1920620"/>
                              <a:gd name="connsiteY460" fmla="*/ 735235 h 1556766"/>
                              <a:gd name="connsiteX461" fmla="*/ 664655 w 1920620"/>
                              <a:gd name="connsiteY461" fmla="*/ 738664 h 1556766"/>
                              <a:gd name="connsiteX462" fmla="*/ 660273 w 1920620"/>
                              <a:gd name="connsiteY462" fmla="*/ 733139 h 1556766"/>
                              <a:gd name="connsiteX463" fmla="*/ 658368 w 1920620"/>
                              <a:gd name="connsiteY463" fmla="*/ 735235 h 1556766"/>
                              <a:gd name="connsiteX464" fmla="*/ 662750 w 1920620"/>
                              <a:gd name="connsiteY464" fmla="*/ 747617 h 1556766"/>
                              <a:gd name="connsiteX465" fmla="*/ 670274 w 1920620"/>
                              <a:gd name="connsiteY465" fmla="*/ 762095 h 1556766"/>
                              <a:gd name="connsiteX466" fmla="*/ 673799 w 1920620"/>
                              <a:gd name="connsiteY466" fmla="*/ 762095 h 1556766"/>
                              <a:gd name="connsiteX467" fmla="*/ 676275 w 1920620"/>
                              <a:gd name="connsiteY467" fmla="*/ 747998 h 1556766"/>
                              <a:gd name="connsiteX468" fmla="*/ 672656 w 1920620"/>
                              <a:gd name="connsiteY468" fmla="*/ 743236 h 1556766"/>
                              <a:gd name="connsiteX469" fmla="*/ 672656 w 1920620"/>
                              <a:gd name="connsiteY469" fmla="*/ 734473 h 1556766"/>
                              <a:gd name="connsiteX470" fmla="*/ 671513 w 1920620"/>
                              <a:gd name="connsiteY470" fmla="*/ 716375 h 1556766"/>
                              <a:gd name="connsiteX471" fmla="*/ 676275 w 1920620"/>
                              <a:gd name="connsiteY471" fmla="*/ 684562 h 1556766"/>
                              <a:gd name="connsiteX472" fmla="*/ 671132 w 1920620"/>
                              <a:gd name="connsiteY472" fmla="*/ 675989 h 1556766"/>
                              <a:gd name="connsiteX473" fmla="*/ 689420 w 1920620"/>
                              <a:gd name="connsiteY473" fmla="*/ 675989 h 1556766"/>
                              <a:gd name="connsiteX474" fmla="*/ 764572 w 1920620"/>
                              <a:gd name="connsiteY474" fmla="*/ 849059 h 1556766"/>
                              <a:gd name="connsiteX475" fmla="*/ 614934 w 1920620"/>
                              <a:gd name="connsiteY475" fmla="*/ 712756 h 1556766"/>
                              <a:gd name="connsiteX476" fmla="*/ 604647 w 1920620"/>
                              <a:gd name="connsiteY476" fmla="*/ 728948 h 1556766"/>
                              <a:gd name="connsiteX477" fmla="*/ 586931 w 1920620"/>
                              <a:gd name="connsiteY477" fmla="*/ 728948 h 1556766"/>
                              <a:gd name="connsiteX478" fmla="*/ 585502 w 1920620"/>
                              <a:gd name="connsiteY478" fmla="*/ 727901 h 1556766"/>
                              <a:gd name="connsiteX479" fmla="*/ 579977 w 1920620"/>
                              <a:gd name="connsiteY479" fmla="*/ 675989 h 1556766"/>
                              <a:gd name="connsiteX480" fmla="*/ 612838 w 1920620"/>
                              <a:gd name="connsiteY480" fmla="*/ 675989 h 1556766"/>
                              <a:gd name="connsiteX481" fmla="*/ 604933 w 1920620"/>
                              <a:gd name="connsiteY481" fmla="*/ 702278 h 1556766"/>
                              <a:gd name="connsiteX482" fmla="*/ 650843 w 1920620"/>
                              <a:gd name="connsiteY482" fmla="*/ 637794 h 1556766"/>
                              <a:gd name="connsiteX483" fmla="*/ 652844 w 1920620"/>
                              <a:gd name="connsiteY483" fmla="*/ 616077 h 1556766"/>
                              <a:gd name="connsiteX484" fmla="*/ 665798 w 1920620"/>
                              <a:gd name="connsiteY484" fmla="*/ 608552 h 1556766"/>
                              <a:gd name="connsiteX485" fmla="*/ 688943 w 1920620"/>
                              <a:gd name="connsiteY485" fmla="*/ 612648 h 1556766"/>
                              <a:gd name="connsiteX486" fmla="*/ 692468 w 1920620"/>
                              <a:gd name="connsiteY486" fmla="*/ 616839 h 1556766"/>
                              <a:gd name="connsiteX487" fmla="*/ 688943 w 1920620"/>
                              <a:gd name="connsiteY487" fmla="*/ 654368 h 1556766"/>
                              <a:gd name="connsiteX488" fmla="*/ 662750 w 1920620"/>
                              <a:gd name="connsiteY488" fmla="*/ 654368 h 1556766"/>
                              <a:gd name="connsiteX489" fmla="*/ 762000 w 1920620"/>
                              <a:gd name="connsiteY489" fmla="*/ 719423 h 1556766"/>
                              <a:gd name="connsiteX490" fmla="*/ 767429 w 1920620"/>
                              <a:gd name="connsiteY490" fmla="*/ 716661 h 1556766"/>
                              <a:gd name="connsiteX491" fmla="*/ 781050 w 1920620"/>
                              <a:gd name="connsiteY491" fmla="*/ 727424 h 1556766"/>
                              <a:gd name="connsiteX492" fmla="*/ 774859 w 1920620"/>
                              <a:gd name="connsiteY492" fmla="*/ 732473 h 1556766"/>
                              <a:gd name="connsiteX493" fmla="*/ 790956 w 1920620"/>
                              <a:gd name="connsiteY493" fmla="*/ 743141 h 1556766"/>
                              <a:gd name="connsiteX494" fmla="*/ 790575 w 1920620"/>
                              <a:gd name="connsiteY494" fmla="*/ 731711 h 1556766"/>
                              <a:gd name="connsiteX495" fmla="*/ 799148 w 1920620"/>
                              <a:gd name="connsiteY495" fmla="*/ 717518 h 1556766"/>
                              <a:gd name="connsiteX496" fmla="*/ 808101 w 1920620"/>
                              <a:gd name="connsiteY496" fmla="*/ 727043 h 1556766"/>
                              <a:gd name="connsiteX497" fmla="*/ 817626 w 1920620"/>
                              <a:gd name="connsiteY497" fmla="*/ 740188 h 1556766"/>
                              <a:gd name="connsiteX498" fmla="*/ 800100 w 1920620"/>
                              <a:gd name="connsiteY498" fmla="*/ 743807 h 1556766"/>
                              <a:gd name="connsiteX499" fmla="*/ 807625 w 1920620"/>
                              <a:gd name="connsiteY499" fmla="*/ 758857 h 1556766"/>
                              <a:gd name="connsiteX500" fmla="*/ 819150 w 1920620"/>
                              <a:gd name="connsiteY500" fmla="*/ 752761 h 1556766"/>
                              <a:gd name="connsiteX501" fmla="*/ 818007 w 1920620"/>
                              <a:gd name="connsiteY501" fmla="*/ 747998 h 1556766"/>
                              <a:gd name="connsiteX502" fmla="*/ 826580 w 1920620"/>
                              <a:gd name="connsiteY502" fmla="*/ 742188 h 1556766"/>
                              <a:gd name="connsiteX503" fmla="*/ 831628 w 1920620"/>
                              <a:gd name="connsiteY503" fmla="*/ 718376 h 1556766"/>
                              <a:gd name="connsiteX504" fmla="*/ 856679 w 1920620"/>
                              <a:gd name="connsiteY504" fmla="*/ 756476 h 1556766"/>
                              <a:gd name="connsiteX505" fmla="*/ 779526 w 1920620"/>
                              <a:gd name="connsiteY505" fmla="*/ 833628 h 1556766"/>
                              <a:gd name="connsiteX506" fmla="*/ 711899 w 1920620"/>
                              <a:gd name="connsiteY506" fmla="*/ 688657 h 1556766"/>
                              <a:gd name="connsiteX507" fmla="*/ 727710 w 1920620"/>
                              <a:gd name="connsiteY507" fmla="*/ 705517 h 1556766"/>
                              <a:gd name="connsiteX508" fmla="*/ 742569 w 1920620"/>
                              <a:gd name="connsiteY508" fmla="*/ 705517 h 1556766"/>
                              <a:gd name="connsiteX509" fmla="*/ 682562 w 1920620"/>
                              <a:gd name="connsiteY509" fmla="*/ 400717 h 1556766"/>
                              <a:gd name="connsiteX510" fmla="*/ 759714 w 1920620"/>
                              <a:gd name="connsiteY510" fmla="*/ 477965 h 1556766"/>
                              <a:gd name="connsiteX511" fmla="*/ 718757 w 1920620"/>
                              <a:gd name="connsiteY511" fmla="*/ 536924 h 1556766"/>
                              <a:gd name="connsiteX512" fmla="*/ 713423 w 1920620"/>
                              <a:gd name="connsiteY512" fmla="*/ 536924 h 1556766"/>
                              <a:gd name="connsiteX513" fmla="*/ 702564 w 1920620"/>
                              <a:gd name="connsiteY513" fmla="*/ 540258 h 1556766"/>
                              <a:gd name="connsiteX514" fmla="*/ 698754 w 1920620"/>
                              <a:gd name="connsiteY514" fmla="*/ 540258 h 1556766"/>
                              <a:gd name="connsiteX515" fmla="*/ 687229 w 1920620"/>
                              <a:gd name="connsiteY515" fmla="*/ 551021 h 1556766"/>
                              <a:gd name="connsiteX516" fmla="*/ 701802 w 1920620"/>
                              <a:gd name="connsiteY516" fmla="*/ 547973 h 1556766"/>
                              <a:gd name="connsiteX517" fmla="*/ 714947 w 1920620"/>
                              <a:gd name="connsiteY517" fmla="*/ 544640 h 1556766"/>
                              <a:gd name="connsiteX518" fmla="*/ 712661 w 1920620"/>
                              <a:gd name="connsiteY518" fmla="*/ 549688 h 1556766"/>
                              <a:gd name="connsiteX519" fmla="*/ 701135 w 1920620"/>
                              <a:gd name="connsiteY519" fmla="*/ 556736 h 1556766"/>
                              <a:gd name="connsiteX520" fmla="*/ 695325 w 1920620"/>
                              <a:gd name="connsiteY520" fmla="*/ 556736 h 1556766"/>
                              <a:gd name="connsiteX521" fmla="*/ 678371 w 1920620"/>
                              <a:gd name="connsiteY521" fmla="*/ 569690 h 1556766"/>
                              <a:gd name="connsiteX522" fmla="*/ 661988 w 1920620"/>
                              <a:gd name="connsiteY522" fmla="*/ 568357 h 1556766"/>
                              <a:gd name="connsiteX523" fmla="*/ 638270 w 1920620"/>
                              <a:gd name="connsiteY523" fmla="*/ 612553 h 1556766"/>
                              <a:gd name="connsiteX524" fmla="*/ 642938 w 1920620"/>
                              <a:gd name="connsiteY524" fmla="*/ 621411 h 1556766"/>
                              <a:gd name="connsiteX525" fmla="*/ 630079 w 1920620"/>
                              <a:gd name="connsiteY525" fmla="*/ 635699 h 1556766"/>
                              <a:gd name="connsiteX526" fmla="*/ 628079 w 1920620"/>
                              <a:gd name="connsiteY526" fmla="*/ 654749 h 1556766"/>
                              <a:gd name="connsiteX527" fmla="*/ 579692 w 1920620"/>
                              <a:gd name="connsiteY527" fmla="*/ 654749 h 1556766"/>
                              <a:gd name="connsiteX528" fmla="*/ 682562 w 1920620"/>
                              <a:gd name="connsiteY528" fmla="*/ 400717 h 1556766"/>
                              <a:gd name="connsiteX529" fmla="*/ 582835 w 1920620"/>
                              <a:gd name="connsiteY529" fmla="*/ 983171 h 1556766"/>
                              <a:gd name="connsiteX530" fmla="*/ 607314 w 1920620"/>
                              <a:gd name="connsiteY530" fmla="*/ 997553 h 1556766"/>
                              <a:gd name="connsiteX531" fmla="*/ 612362 w 1920620"/>
                              <a:gd name="connsiteY531" fmla="*/ 1000982 h 1556766"/>
                              <a:gd name="connsiteX532" fmla="*/ 594646 w 1920620"/>
                              <a:gd name="connsiteY532" fmla="*/ 1018699 h 1556766"/>
                              <a:gd name="connsiteX533" fmla="*/ 570643 w 1920620"/>
                              <a:gd name="connsiteY533" fmla="*/ 992124 h 1556766"/>
                              <a:gd name="connsiteX534" fmla="*/ 558356 w 1920620"/>
                              <a:gd name="connsiteY534" fmla="*/ 675989 h 1556766"/>
                              <a:gd name="connsiteX535" fmla="*/ 560832 w 1920620"/>
                              <a:gd name="connsiteY535" fmla="*/ 707517 h 1556766"/>
                              <a:gd name="connsiteX536" fmla="*/ 547497 w 1920620"/>
                              <a:gd name="connsiteY536" fmla="*/ 710565 h 1556766"/>
                              <a:gd name="connsiteX537" fmla="*/ 544735 w 1920620"/>
                              <a:gd name="connsiteY537" fmla="*/ 724091 h 1556766"/>
                              <a:gd name="connsiteX538" fmla="*/ 516922 w 1920620"/>
                              <a:gd name="connsiteY538" fmla="*/ 759524 h 1556766"/>
                              <a:gd name="connsiteX539" fmla="*/ 517589 w 1920620"/>
                              <a:gd name="connsiteY539" fmla="*/ 808196 h 1556766"/>
                              <a:gd name="connsiteX540" fmla="*/ 489014 w 1920620"/>
                              <a:gd name="connsiteY540" fmla="*/ 817721 h 1556766"/>
                              <a:gd name="connsiteX541" fmla="*/ 473393 w 1920620"/>
                              <a:gd name="connsiteY541" fmla="*/ 817721 h 1556766"/>
                              <a:gd name="connsiteX542" fmla="*/ 449009 w 1920620"/>
                              <a:gd name="connsiteY542" fmla="*/ 675894 h 1556766"/>
                              <a:gd name="connsiteX543" fmla="*/ 450533 w 1920620"/>
                              <a:gd name="connsiteY543" fmla="*/ 817150 h 1556766"/>
                              <a:gd name="connsiteX544" fmla="*/ 444151 w 1920620"/>
                              <a:gd name="connsiteY544" fmla="*/ 815912 h 1556766"/>
                              <a:gd name="connsiteX545" fmla="*/ 438150 w 1920620"/>
                              <a:gd name="connsiteY545" fmla="*/ 809149 h 1556766"/>
                              <a:gd name="connsiteX546" fmla="*/ 407480 w 1920620"/>
                              <a:gd name="connsiteY546" fmla="*/ 806482 h 1556766"/>
                              <a:gd name="connsiteX547" fmla="*/ 417005 w 1920620"/>
                              <a:gd name="connsiteY547" fmla="*/ 819341 h 1556766"/>
                              <a:gd name="connsiteX548" fmla="*/ 388430 w 1920620"/>
                              <a:gd name="connsiteY548" fmla="*/ 814007 h 1556766"/>
                              <a:gd name="connsiteX549" fmla="*/ 395859 w 1920620"/>
                              <a:gd name="connsiteY549" fmla="*/ 807149 h 1556766"/>
                              <a:gd name="connsiteX550" fmla="*/ 388906 w 1920620"/>
                              <a:gd name="connsiteY550" fmla="*/ 800291 h 1556766"/>
                              <a:gd name="connsiteX551" fmla="*/ 368427 w 1920620"/>
                              <a:gd name="connsiteY551" fmla="*/ 809244 h 1556766"/>
                              <a:gd name="connsiteX552" fmla="*/ 361093 w 1920620"/>
                              <a:gd name="connsiteY552" fmla="*/ 822770 h 1556766"/>
                              <a:gd name="connsiteX553" fmla="*/ 363950 w 1920620"/>
                              <a:gd name="connsiteY553" fmla="*/ 853916 h 1556766"/>
                              <a:gd name="connsiteX554" fmla="*/ 387572 w 1920620"/>
                              <a:gd name="connsiteY554" fmla="*/ 909923 h 1556766"/>
                              <a:gd name="connsiteX555" fmla="*/ 398907 w 1920620"/>
                              <a:gd name="connsiteY555" fmla="*/ 927640 h 1556766"/>
                              <a:gd name="connsiteX556" fmla="*/ 405384 w 1920620"/>
                              <a:gd name="connsiteY556" fmla="*/ 930021 h 1556766"/>
                              <a:gd name="connsiteX557" fmla="*/ 387572 w 1920620"/>
                              <a:gd name="connsiteY557" fmla="*/ 896207 h 1556766"/>
                              <a:gd name="connsiteX558" fmla="*/ 383667 w 1920620"/>
                              <a:gd name="connsiteY558" fmla="*/ 878967 h 1556766"/>
                              <a:gd name="connsiteX559" fmla="*/ 387668 w 1920620"/>
                              <a:gd name="connsiteY559" fmla="*/ 874776 h 1556766"/>
                              <a:gd name="connsiteX560" fmla="*/ 385191 w 1920620"/>
                              <a:gd name="connsiteY560" fmla="*/ 865251 h 1556766"/>
                              <a:gd name="connsiteX561" fmla="*/ 395954 w 1920620"/>
                              <a:gd name="connsiteY561" fmla="*/ 866680 h 1556766"/>
                              <a:gd name="connsiteX562" fmla="*/ 412433 w 1920620"/>
                              <a:gd name="connsiteY562" fmla="*/ 891635 h 1556766"/>
                              <a:gd name="connsiteX563" fmla="*/ 416528 w 1920620"/>
                              <a:gd name="connsiteY563" fmla="*/ 893255 h 1556766"/>
                              <a:gd name="connsiteX564" fmla="*/ 416528 w 1920620"/>
                              <a:gd name="connsiteY564" fmla="*/ 875062 h 1556766"/>
                              <a:gd name="connsiteX565" fmla="*/ 423196 w 1920620"/>
                              <a:gd name="connsiteY565" fmla="*/ 878967 h 1556766"/>
                              <a:gd name="connsiteX566" fmla="*/ 424625 w 1920620"/>
                              <a:gd name="connsiteY566" fmla="*/ 888492 h 1556766"/>
                              <a:gd name="connsiteX567" fmla="*/ 441960 w 1920620"/>
                              <a:gd name="connsiteY567" fmla="*/ 893064 h 1556766"/>
                              <a:gd name="connsiteX568" fmla="*/ 449199 w 1920620"/>
                              <a:gd name="connsiteY568" fmla="*/ 887921 h 1556766"/>
                              <a:gd name="connsiteX569" fmla="*/ 451675 w 1920620"/>
                              <a:gd name="connsiteY569" fmla="*/ 889635 h 1556766"/>
                              <a:gd name="connsiteX570" fmla="*/ 451675 w 1920620"/>
                              <a:gd name="connsiteY570" fmla="*/ 902875 h 1556766"/>
                              <a:gd name="connsiteX571" fmla="*/ 459296 w 1920620"/>
                              <a:gd name="connsiteY571" fmla="*/ 912400 h 1556766"/>
                              <a:gd name="connsiteX572" fmla="*/ 468821 w 1920620"/>
                              <a:gd name="connsiteY572" fmla="*/ 914495 h 1556766"/>
                              <a:gd name="connsiteX573" fmla="*/ 489014 w 1920620"/>
                              <a:gd name="connsiteY573" fmla="*/ 948690 h 1556766"/>
                              <a:gd name="connsiteX574" fmla="*/ 501301 w 1920620"/>
                              <a:gd name="connsiteY574" fmla="*/ 952119 h 1556766"/>
                              <a:gd name="connsiteX575" fmla="*/ 505111 w 1920620"/>
                              <a:gd name="connsiteY575" fmla="*/ 936117 h 1556766"/>
                              <a:gd name="connsiteX576" fmla="*/ 580358 w 1920620"/>
                              <a:gd name="connsiteY576" fmla="*/ 1033272 h 1556766"/>
                              <a:gd name="connsiteX577" fmla="*/ 503206 w 1920620"/>
                              <a:gd name="connsiteY577" fmla="*/ 1110425 h 1556766"/>
                              <a:gd name="connsiteX578" fmla="*/ 318230 w 1920620"/>
                              <a:gd name="connsiteY578" fmla="*/ 675989 h 1556766"/>
                              <a:gd name="connsiteX579" fmla="*/ 427482 w 1920620"/>
                              <a:gd name="connsiteY579" fmla="*/ 675989 h 1556766"/>
                              <a:gd name="connsiteX580" fmla="*/ 450533 w 1920620"/>
                              <a:gd name="connsiteY580" fmla="*/ 817150 h 1556766"/>
                              <a:gd name="connsiteX581" fmla="*/ 498158 w 1920620"/>
                              <a:gd name="connsiteY581" fmla="*/ 215837 h 1556766"/>
                              <a:gd name="connsiteX582" fmla="*/ 575310 w 1920620"/>
                              <a:gd name="connsiteY582" fmla="*/ 292989 h 1556766"/>
                              <a:gd name="connsiteX583" fmla="*/ 427292 w 1920620"/>
                              <a:gd name="connsiteY583" fmla="*/ 654368 h 1556766"/>
                              <a:gd name="connsiteX584" fmla="*/ 318135 w 1920620"/>
                              <a:gd name="connsiteY584" fmla="*/ 654368 h 1556766"/>
                              <a:gd name="connsiteX585" fmla="*/ 497681 w 1920620"/>
                              <a:gd name="connsiteY585" fmla="*/ 215837 h 1556766"/>
                              <a:gd name="connsiteX586" fmla="*/ 1288733 w 1920620"/>
                              <a:gd name="connsiteY586" fmla="*/ 176022 h 1556766"/>
                              <a:gd name="connsiteX587" fmla="*/ 1282160 w 1920620"/>
                              <a:gd name="connsiteY587" fmla="*/ 165354 h 1556766"/>
                              <a:gd name="connsiteX588" fmla="*/ 1267873 w 1920620"/>
                              <a:gd name="connsiteY588" fmla="*/ 158210 h 1556766"/>
                              <a:gd name="connsiteX589" fmla="*/ 1256729 w 1920620"/>
                              <a:gd name="connsiteY589" fmla="*/ 166687 h 1556766"/>
                              <a:gd name="connsiteX590" fmla="*/ 1271016 w 1920620"/>
                              <a:gd name="connsiteY590" fmla="*/ 174308 h 1556766"/>
                              <a:gd name="connsiteX591" fmla="*/ 1286351 w 1920620"/>
                              <a:gd name="connsiteY591" fmla="*/ 186023 h 1556766"/>
                              <a:gd name="connsiteX592" fmla="*/ 1221962 w 1920620"/>
                              <a:gd name="connsiteY592" fmla="*/ 484156 h 1556766"/>
                              <a:gd name="connsiteX593" fmla="*/ 1221962 w 1920620"/>
                              <a:gd name="connsiteY593" fmla="*/ 492538 h 1556766"/>
                              <a:gd name="connsiteX594" fmla="*/ 1241012 w 1920620"/>
                              <a:gd name="connsiteY594" fmla="*/ 486918 h 1556766"/>
                              <a:gd name="connsiteX595" fmla="*/ 1246823 w 1920620"/>
                              <a:gd name="connsiteY595" fmla="*/ 475393 h 1556766"/>
                              <a:gd name="connsiteX596" fmla="*/ 1233773 w 1920620"/>
                              <a:gd name="connsiteY596" fmla="*/ 458248 h 1556766"/>
                              <a:gd name="connsiteX597" fmla="*/ 1240727 w 1920620"/>
                              <a:gd name="connsiteY597" fmla="*/ 447770 h 1556766"/>
                              <a:gd name="connsiteX598" fmla="*/ 1258348 w 1920620"/>
                              <a:gd name="connsiteY598" fmla="*/ 460343 h 1556766"/>
                              <a:gd name="connsiteX599" fmla="*/ 1261586 w 1920620"/>
                              <a:gd name="connsiteY599" fmla="*/ 457772 h 1556766"/>
                              <a:gd name="connsiteX600" fmla="*/ 1258062 w 1920620"/>
                              <a:gd name="connsiteY600" fmla="*/ 455295 h 1556766"/>
                              <a:gd name="connsiteX601" fmla="*/ 1254062 w 1920620"/>
                              <a:gd name="connsiteY601" fmla="*/ 447675 h 1556766"/>
                              <a:gd name="connsiteX602" fmla="*/ 1261301 w 1920620"/>
                              <a:gd name="connsiteY602" fmla="*/ 443484 h 1556766"/>
                              <a:gd name="connsiteX603" fmla="*/ 1254252 w 1920620"/>
                              <a:gd name="connsiteY603" fmla="*/ 433959 h 1556766"/>
                              <a:gd name="connsiteX604" fmla="*/ 1237679 w 1920620"/>
                              <a:gd name="connsiteY604" fmla="*/ 442341 h 1556766"/>
                              <a:gd name="connsiteX605" fmla="*/ 1232154 w 1920620"/>
                              <a:gd name="connsiteY605" fmla="*/ 452723 h 1556766"/>
                              <a:gd name="connsiteX606" fmla="*/ 1228820 w 1920620"/>
                              <a:gd name="connsiteY606" fmla="*/ 461772 h 1556766"/>
                              <a:gd name="connsiteX607" fmla="*/ 1236155 w 1920620"/>
                              <a:gd name="connsiteY607" fmla="*/ 474059 h 1556766"/>
                              <a:gd name="connsiteX608" fmla="*/ 1233488 w 1920620"/>
                              <a:gd name="connsiteY608" fmla="*/ 479774 h 1556766"/>
                              <a:gd name="connsiteX609" fmla="*/ 432340 w 1920620"/>
                              <a:gd name="connsiteY609" fmla="*/ 973931 h 1556766"/>
                              <a:gd name="connsiteX610" fmla="*/ 433769 w 1920620"/>
                              <a:gd name="connsiteY610" fmla="*/ 968978 h 1556766"/>
                              <a:gd name="connsiteX611" fmla="*/ 424244 w 1920620"/>
                              <a:gd name="connsiteY611" fmla="*/ 947642 h 1556766"/>
                              <a:gd name="connsiteX612" fmla="*/ 412623 w 1920620"/>
                              <a:gd name="connsiteY612" fmla="*/ 943356 h 1556766"/>
                              <a:gd name="connsiteX613" fmla="*/ 878872 w 1920620"/>
                              <a:gd name="connsiteY613" fmla="*/ 563594 h 1556766"/>
                              <a:gd name="connsiteX614" fmla="*/ 910304 w 1920620"/>
                              <a:gd name="connsiteY614" fmla="*/ 605980 h 1556766"/>
                              <a:gd name="connsiteX615" fmla="*/ 910304 w 1920620"/>
                              <a:gd name="connsiteY615" fmla="*/ 597789 h 1556766"/>
                              <a:gd name="connsiteX616" fmla="*/ 897541 w 1920620"/>
                              <a:gd name="connsiteY616" fmla="*/ 585026 h 1556766"/>
                              <a:gd name="connsiteX617" fmla="*/ 904304 w 1920620"/>
                              <a:gd name="connsiteY617" fmla="*/ 572738 h 1556766"/>
                              <a:gd name="connsiteX618" fmla="*/ 909828 w 1920620"/>
                              <a:gd name="connsiteY618" fmla="*/ 571214 h 1556766"/>
                              <a:gd name="connsiteX619" fmla="*/ 908876 w 1920620"/>
                              <a:gd name="connsiteY619" fmla="*/ 522542 h 1556766"/>
                              <a:gd name="connsiteX620" fmla="*/ 907923 w 1920620"/>
                              <a:gd name="connsiteY620" fmla="*/ 522542 h 1556766"/>
                              <a:gd name="connsiteX621" fmla="*/ 878872 w 1920620"/>
                              <a:gd name="connsiteY621" fmla="*/ 563594 h 155676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</a:cxnLst>
                            <a:rect l="l" t="t" r="r" b="b"/>
                            <a:pathLst>
                              <a:path w="1920620" h="1556766">
                                <a:moveTo>
                                  <a:pt x="1562100" y="172498"/>
                                </a:moveTo>
                                <a:cubicBezTo>
                                  <a:pt x="1598867" y="216313"/>
                                  <a:pt x="1663160" y="242125"/>
                                  <a:pt x="1700784" y="286036"/>
                                </a:cubicBezTo>
                                <a:cubicBezTo>
                                  <a:pt x="1673828" y="156210"/>
                                  <a:pt x="1573625" y="50197"/>
                                  <a:pt x="1455134" y="24860"/>
                                </a:cubicBezTo>
                                <a:cubicBezTo>
                                  <a:pt x="1512951" y="68389"/>
                                  <a:pt x="1525429" y="128873"/>
                                  <a:pt x="1562100" y="172498"/>
                                </a:cubicBezTo>
                                <a:close/>
                                <a:moveTo>
                                  <a:pt x="137922" y="501586"/>
                                </a:moveTo>
                                <a:cubicBezTo>
                                  <a:pt x="219551" y="323945"/>
                                  <a:pt x="341376" y="361569"/>
                                  <a:pt x="392906" y="192310"/>
                                </a:cubicBezTo>
                                <a:cubicBezTo>
                                  <a:pt x="364331" y="244221"/>
                                  <a:pt x="230981" y="266129"/>
                                  <a:pt x="168974" y="399193"/>
                                </a:cubicBezTo>
                                <a:cubicBezTo>
                                  <a:pt x="200501" y="320135"/>
                                  <a:pt x="184690" y="199168"/>
                                  <a:pt x="238030" y="133922"/>
                                </a:cubicBezTo>
                                <a:cubicBezTo>
                                  <a:pt x="78581" y="251555"/>
                                  <a:pt x="146495" y="441865"/>
                                  <a:pt x="137922" y="501586"/>
                                </a:cubicBezTo>
                                <a:close/>
                                <a:moveTo>
                                  <a:pt x="285750" y="927640"/>
                                </a:moveTo>
                                <a:cubicBezTo>
                                  <a:pt x="300419" y="996791"/>
                                  <a:pt x="257175" y="1096613"/>
                                  <a:pt x="325755" y="1192054"/>
                                </a:cubicBezTo>
                                <a:cubicBezTo>
                                  <a:pt x="254889" y="1112615"/>
                                  <a:pt x="104775" y="1092422"/>
                                  <a:pt x="43625" y="971645"/>
                                </a:cubicBezTo>
                                <a:cubicBezTo>
                                  <a:pt x="119825" y="1266920"/>
                                  <a:pt x="319850" y="1205960"/>
                                  <a:pt x="409289" y="1270064"/>
                                </a:cubicBezTo>
                                <a:cubicBezTo>
                                  <a:pt x="335375" y="1163860"/>
                                  <a:pt x="395859" y="1093280"/>
                                  <a:pt x="285750" y="927640"/>
                                </a:cubicBezTo>
                                <a:close/>
                                <a:moveTo>
                                  <a:pt x="262795" y="1112901"/>
                                </a:moveTo>
                                <a:cubicBezTo>
                                  <a:pt x="219075" y="948023"/>
                                  <a:pt x="296990" y="890873"/>
                                  <a:pt x="237458" y="732758"/>
                                </a:cubicBezTo>
                                <a:cubicBezTo>
                                  <a:pt x="231267" y="821912"/>
                                  <a:pt x="171831" y="865346"/>
                                  <a:pt x="211931" y="1028033"/>
                                </a:cubicBezTo>
                                <a:cubicBezTo>
                                  <a:pt x="141161" y="890302"/>
                                  <a:pt x="31718" y="838867"/>
                                  <a:pt x="0" y="744188"/>
                                </a:cubicBezTo>
                                <a:cubicBezTo>
                                  <a:pt x="2191" y="1003078"/>
                                  <a:pt x="210217" y="1041464"/>
                                  <a:pt x="262795" y="1112901"/>
                                </a:cubicBezTo>
                                <a:close/>
                                <a:moveTo>
                                  <a:pt x="582263" y="1389126"/>
                                </a:moveTo>
                                <a:cubicBezTo>
                                  <a:pt x="521018" y="1304354"/>
                                  <a:pt x="563213" y="1256443"/>
                                  <a:pt x="390811" y="1102519"/>
                                </a:cubicBezTo>
                                <a:cubicBezTo>
                                  <a:pt x="427196" y="1158716"/>
                                  <a:pt x="389668" y="1229392"/>
                                  <a:pt x="505682" y="1339310"/>
                                </a:cubicBezTo>
                                <a:cubicBezTo>
                                  <a:pt x="392144" y="1272635"/>
                                  <a:pt x="235553" y="1301210"/>
                                  <a:pt x="160020" y="1211580"/>
                                </a:cubicBezTo>
                                <a:cubicBezTo>
                                  <a:pt x="289751" y="1459897"/>
                                  <a:pt x="517684" y="1358551"/>
                                  <a:pt x="582263" y="1389412"/>
                                </a:cubicBezTo>
                                <a:close/>
                                <a:moveTo>
                                  <a:pt x="1414939" y="1339310"/>
                                </a:moveTo>
                                <a:cubicBezTo>
                                  <a:pt x="1530953" y="1229392"/>
                                  <a:pt x="1493425" y="1158335"/>
                                  <a:pt x="1529810" y="1102519"/>
                                </a:cubicBezTo>
                                <a:cubicBezTo>
                                  <a:pt x="1357789" y="1256443"/>
                                  <a:pt x="1399604" y="1304354"/>
                                  <a:pt x="1338358" y="1389126"/>
                                </a:cubicBezTo>
                                <a:cubicBezTo>
                                  <a:pt x="1402937" y="1358265"/>
                                  <a:pt x="1630871" y="1459611"/>
                                  <a:pt x="1760506" y="1211580"/>
                                </a:cubicBezTo>
                                <a:cubicBezTo>
                                  <a:pt x="1685068" y="1301306"/>
                                  <a:pt x="1528477" y="1272635"/>
                                  <a:pt x="1414939" y="1339596"/>
                                </a:cubicBezTo>
                                <a:close/>
                                <a:moveTo>
                                  <a:pt x="1594866" y="1191768"/>
                                </a:moveTo>
                                <a:cubicBezTo>
                                  <a:pt x="1663160" y="1096518"/>
                                  <a:pt x="1620203" y="996505"/>
                                  <a:pt x="1634871" y="927354"/>
                                </a:cubicBezTo>
                                <a:cubicBezTo>
                                  <a:pt x="1524762" y="1092994"/>
                                  <a:pt x="1585246" y="1163574"/>
                                  <a:pt x="1511046" y="1270254"/>
                                </a:cubicBezTo>
                                <a:cubicBezTo>
                                  <a:pt x="1600962" y="1206151"/>
                                  <a:pt x="1800225" y="1266920"/>
                                  <a:pt x="1876711" y="971836"/>
                                </a:cubicBezTo>
                                <a:cubicBezTo>
                                  <a:pt x="1815656" y="1092422"/>
                                  <a:pt x="1665732" y="1112615"/>
                                  <a:pt x="1594866" y="1192054"/>
                                </a:cubicBezTo>
                                <a:close/>
                                <a:moveTo>
                                  <a:pt x="1319975" y="1400842"/>
                                </a:moveTo>
                                <a:cubicBezTo>
                                  <a:pt x="1258538" y="1384306"/>
                                  <a:pt x="1195435" y="1374715"/>
                                  <a:pt x="1131856" y="1372267"/>
                                </a:cubicBezTo>
                                <a:cubicBezTo>
                                  <a:pt x="1073363" y="1370867"/>
                                  <a:pt x="1015146" y="1380763"/>
                                  <a:pt x="960406" y="1401413"/>
                                </a:cubicBezTo>
                                <a:cubicBezTo>
                                  <a:pt x="905661" y="1380763"/>
                                  <a:pt x="847448" y="1370867"/>
                                  <a:pt x="788956" y="1372267"/>
                                </a:cubicBezTo>
                                <a:cubicBezTo>
                                  <a:pt x="725377" y="1374715"/>
                                  <a:pt x="662275" y="1384306"/>
                                  <a:pt x="600837" y="1400842"/>
                                </a:cubicBezTo>
                                <a:cubicBezTo>
                                  <a:pt x="497300" y="1428369"/>
                                  <a:pt x="407861" y="1449705"/>
                                  <a:pt x="329851" y="1410367"/>
                                </a:cubicBezTo>
                                <a:cubicBezTo>
                                  <a:pt x="404622" y="1477042"/>
                                  <a:pt x="491776" y="1500378"/>
                                  <a:pt x="617792" y="1486567"/>
                                </a:cubicBezTo>
                                <a:cubicBezTo>
                                  <a:pt x="722567" y="1475327"/>
                                  <a:pt x="807434" y="1422845"/>
                                  <a:pt x="906304" y="1423606"/>
                                </a:cubicBezTo>
                                <a:lnTo>
                                  <a:pt x="910209" y="1423606"/>
                                </a:lnTo>
                                <a:cubicBezTo>
                                  <a:pt x="848041" y="1454725"/>
                                  <a:pt x="792627" y="1497806"/>
                                  <a:pt x="747141" y="1550384"/>
                                </a:cubicBezTo>
                                <a:lnTo>
                                  <a:pt x="794766" y="1556766"/>
                                </a:lnTo>
                                <a:cubicBezTo>
                                  <a:pt x="794766" y="1556766"/>
                                  <a:pt x="844963" y="1455896"/>
                                  <a:pt x="960406" y="1429607"/>
                                </a:cubicBezTo>
                                <a:cubicBezTo>
                                  <a:pt x="1075849" y="1455896"/>
                                  <a:pt x="1126046" y="1556766"/>
                                  <a:pt x="1126046" y="1556766"/>
                                </a:cubicBezTo>
                                <a:lnTo>
                                  <a:pt x="1173671" y="1550384"/>
                                </a:lnTo>
                                <a:cubicBezTo>
                                  <a:pt x="1128093" y="1498073"/>
                                  <a:pt x="1072686" y="1455230"/>
                                  <a:pt x="1010603" y="1424273"/>
                                </a:cubicBezTo>
                                <a:lnTo>
                                  <a:pt x="1014508" y="1424273"/>
                                </a:lnTo>
                                <a:cubicBezTo>
                                  <a:pt x="1113377" y="1423511"/>
                                  <a:pt x="1198055" y="1475994"/>
                                  <a:pt x="1302925" y="1487234"/>
                                </a:cubicBezTo>
                                <a:cubicBezTo>
                                  <a:pt x="1428941" y="1500854"/>
                                  <a:pt x="1516189" y="1477137"/>
                                  <a:pt x="1590961" y="1411034"/>
                                </a:cubicBezTo>
                                <a:cubicBezTo>
                                  <a:pt x="1512951" y="1449991"/>
                                  <a:pt x="1423511" y="1428655"/>
                                  <a:pt x="1319975" y="1401128"/>
                                </a:cubicBezTo>
                                <a:close/>
                                <a:moveTo>
                                  <a:pt x="244507" y="553974"/>
                                </a:moveTo>
                                <a:cubicBezTo>
                                  <a:pt x="201835" y="635889"/>
                                  <a:pt x="135541" y="654653"/>
                                  <a:pt x="142875" y="824198"/>
                                </a:cubicBezTo>
                                <a:cubicBezTo>
                                  <a:pt x="106871" y="673513"/>
                                  <a:pt x="21336" y="617696"/>
                                  <a:pt x="22384" y="521589"/>
                                </a:cubicBezTo>
                                <a:cubicBezTo>
                                  <a:pt x="-37052" y="772097"/>
                                  <a:pt x="121825" y="801815"/>
                                  <a:pt x="162592" y="906780"/>
                                </a:cubicBezTo>
                                <a:cubicBezTo>
                                  <a:pt x="156591" y="756380"/>
                                  <a:pt x="252603" y="725996"/>
                                  <a:pt x="244507" y="553974"/>
                                </a:cubicBezTo>
                                <a:close/>
                                <a:moveTo>
                                  <a:pt x="304133" y="360617"/>
                                </a:moveTo>
                                <a:cubicBezTo>
                                  <a:pt x="289274" y="381381"/>
                                  <a:pt x="278892" y="390239"/>
                                  <a:pt x="239268" y="422910"/>
                                </a:cubicBezTo>
                                <a:cubicBezTo>
                                  <a:pt x="179766" y="470085"/>
                                  <a:pt x="138873" y="536791"/>
                                  <a:pt x="123825" y="611219"/>
                                </a:cubicBezTo>
                                <a:cubicBezTo>
                                  <a:pt x="127921" y="519398"/>
                                  <a:pt x="71152" y="387477"/>
                                  <a:pt x="108871" y="291275"/>
                                </a:cubicBezTo>
                                <a:cubicBezTo>
                                  <a:pt x="-37148" y="497491"/>
                                  <a:pt x="117253" y="621030"/>
                                  <a:pt x="122682" y="695706"/>
                                </a:cubicBezTo>
                                <a:cubicBezTo>
                                  <a:pt x="160592" y="551974"/>
                                  <a:pt x="247650" y="550831"/>
                                  <a:pt x="304133" y="360617"/>
                                </a:cubicBezTo>
                                <a:close/>
                                <a:moveTo>
                                  <a:pt x="1796701" y="611219"/>
                                </a:moveTo>
                                <a:cubicBezTo>
                                  <a:pt x="1781642" y="536820"/>
                                  <a:pt x="1740789" y="470129"/>
                                  <a:pt x="1681353" y="422910"/>
                                </a:cubicBezTo>
                                <a:cubicBezTo>
                                  <a:pt x="1641729" y="390239"/>
                                  <a:pt x="1631347" y="381381"/>
                                  <a:pt x="1616488" y="360617"/>
                                </a:cubicBezTo>
                                <a:cubicBezTo>
                                  <a:pt x="1672971" y="551117"/>
                                  <a:pt x="1760030" y="551974"/>
                                  <a:pt x="1797463" y="695706"/>
                                </a:cubicBezTo>
                                <a:cubicBezTo>
                                  <a:pt x="1802892" y="621030"/>
                                  <a:pt x="1957292" y="497491"/>
                                  <a:pt x="1811179" y="291275"/>
                                </a:cubicBezTo>
                                <a:cubicBezTo>
                                  <a:pt x="1849279" y="387477"/>
                                  <a:pt x="1792605" y="519398"/>
                                  <a:pt x="1796701" y="611219"/>
                                </a:cubicBezTo>
                                <a:close/>
                                <a:moveTo>
                                  <a:pt x="1920526" y="744569"/>
                                </a:moveTo>
                                <a:cubicBezTo>
                                  <a:pt x="1888808" y="839248"/>
                                  <a:pt x="1779365" y="890683"/>
                                  <a:pt x="1708595" y="1028795"/>
                                </a:cubicBezTo>
                                <a:cubicBezTo>
                                  <a:pt x="1748695" y="865727"/>
                                  <a:pt x="1689545" y="822293"/>
                                  <a:pt x="1683068" y="733520"/>
                                </a:cubicBezTo>
                                <a:cubicBezTo>
                                  <a:pt x="1623536" y="891826"/>
                                  <a:pt x="1702118" y="948690"/>
                                  <a:pt x="1657731" y="1113663"/>
                                </a:cubicBezTo>
                                <a:cubicBezTo>
                                  <a:pt x="1710404" y="1041464"/>
                                  <a:pt x="1918430" y="1003078"/>
                                  <a:pt x="1920621" y="744188"/>
                                </a:cubicBezTo>
                                <a:close/>
                                <a:moveTo>
                                  <a:pt x="1676400" y="553974"/>
                                </a:moveTo>
                                <a:cubicBezTo>
                                  <a:pt x="1668304" y="725996"/>
                                  <a:pt x="1764411" y="756380"/>
                                  <a:pt x="1758315" y="906399"/>
                                </a:cubicBezTo>
                                <a:cubicBezTo>
                                  <a:pt x="1799177" y="801624"/>
                                  <a:pt x="1958340" y="771716"/>
                                  <a:pt x="1898523" y="521208"/>
                                </a:cubicBezTo>
                                <a:cubicBezTo>
                                  <a:pt x="1899666" y="617315"/>
                                  <a:pt x="1814132" y="673608"/>
                                  <a:pt x="1778413" y="823341"/>
                                </a:cubicBezTo>
                                <a:cubicBezTo>
                                  <a:pt x="1785080" y="654653"/>
                                  <a:pt x="1718786" y="635889"/>
                                  <a:pt x="1676400" y="553974"/>
                                </a:cubicBezTo>
                                <a:close/>
                                <a:moveTo>
                                  <a:pt x="358712" y="172974"/>
                                </a:moveTo>
                                <a:cubicBezTo>
                                  <a:pt x="395573" y="129159"/>
                                  <a:pt x="408051" y="68866"/>
                                  <a:pt x="465773" y="25336"/>
                                </a:cubicBezTo>
                                <a:cubicBezTo>
                                  <a:pt x="347282" y="50673"/>
                                  <a:pt x="246698" y="156686"/>
                                  <a:pt x="220123" y="286512"/>
                                </a:cubicBezTo>
                                <a:cubicBezTo>
                                  <a:pt x="257175" y="242125"/>
                                  <a:pt x="321564" y="216313"/>
                                  <a:pt x="358331" y="172498"/>
                                </a:cubicBezTo>
                                <a:close/>
                                <a:moveTo>
                                  <a:pt x="1528096" y="192786"/>
                                </a:moveTo>
                                <a:cubicBezTo>
                                  <a:pt x="1579626" y="362045"/>
                                  <a:pt x="1701451" y="324422"/>
                                  <a:pt x="1782985" y="502063"/>
                                </a:cubicBezTo>
                                <a:cubicBezTo>
                                  <a:pt x="1774508" y="442341"/>
                                  <a:pt x="1842421" y="252032"/>
                                  <a:pt x="1682972" y="134398"/>
                                </a:cubicBezTo>
                                <a:cubicBezTo>
                                  <a:pt x="1736312" y="199739"/>
                                  <a:pt x="1720501" y="320612"/>
                                  <a:pt x="1752029" y="399669"/>
                                </a:cubicBezTo>
                                <a:cubicBezTo>
                                  <a:pt x="1689830" y="266129"/>
                                  <a:pt x="1556766" y="244221"/>
                                  <a:pt x="1527715" y="192310"/>
                                </a:cubicBezTo>
                                <a:close/>
                                <a:moveTo>
                                  <a:pt x="1114425" y="288417"/>
                                </a:moveTo>
                                <a:cubicBezTo>
                                  <a:pt x="1083183" y="275600"/>
                                  <a:pt x="1050446" y="266799"/>
                                  <a:pt x="1016984" y="262223"/>
                                </a:cubicBezTo>
                                <a:cubicBezTo>
                                  <a:pt x="1016984" y="269367"/>
                                  <a:pt x="1016984" y="276701"/>
                                  <a:pt x="1016984" y="283940"/>
                                </a:cubicBezTo>
                                <a:cubicBezTo>
                                  <a:pt x="1047721" y="288451"/>
                                  <a:pt x="1077792" y="296704"/>
                                  <a:pt x="1106519" y="308515"/>
                                </a:cubicBezTo>
                                <a:cubicBezTo>
                                  <a:pt x="1110406" y="302379"/>
                                  <a:pt x="1113092" y="295558"/>
                                  <a:pt x="1114425" y="288417"/>
                                </a:cubicBezTo>
                                <a:close/>
                                <a:moveTo>
                                  <a:pt x="1089755" y="78867"/>
                                </a:moveTo>
                                <a:lnTo>
                                  <a:pt x="1096232" y="73057"/>
                                </a:lnTo>
                                <a:lnTo>
                                  <a:pt x="1083850" y="67818"/>
                                </a:lnTo>
                                <a:lnTo>
                                  <a:pt x="1051274" y="67151"/>
                                </a:lnTo>
                                <a:lnTo>
                                  <a:pt x="1042797" y="73057"/>
                                </a:lnTo>
                                <a:lnTo>
                                  <a:pt x="1023747" y="71437"/>
                                </a:lnTo>
                                <a:lnTo>
                                  <a:pt x="1023747" y="76105"/>
                                </a:lnTo>
                                <a:cubicBezTo>
                                  <a:pt x="1034977" y="76710"/>
                                  <a:pt x="1046169" y="77886"/>
                                  <a:pt x="1057275" y="79629"/>
                                </a:cubicBezTo>
                                <a:lnTo>
                                  <a:pt x="1073182" y="78200"/>
                                </a:lnTo>
                                <a:close/>
                                <a:moveTo>
                                  <a:pt x="1026605" y="781336"/>
                                </a:moveTo>
                                <a:cubicBezTo>
                                  <a:pt x="1026605" y="775811"/>
                                  <a:pt x="1019270" y="770382"/>
                                  <a:pt x="1008412" y="765239"/>
                                </a:cubicBezTo>
                                <a:lnTo>
                                  <a:pt x="1006412" y="765239"/>
                                </a:lnTo>
                                <a:cubicBezTo>
                                  <a:pt x="1006412" y="769715"/>
                                  <a:pt x="1006412" y="791813"/>
                                  <a:pt x="1005745" y="802577"/>
                                </a:cubicBezTo>
                                <a:cubicBezTo>
                                  <a:pt x="1019175" y="796576"/>
                                  <a:pt x="1026605" y="790099"/>
                                  <a:pt x="1026605" y="781336"/>
                                </a:cubicBezTo>
                                <a:close/>
                                <a:moveTo>
                                  <a:pt x="649224" y="366998"/>
                                </a:moveTo>
                                <a:cubicBezTo>
                                  <a:pt x="649911" y="362979"/>
                                  <a:pt x="650833" y="359003"/>
                                  <a:pt x="651986" y="355092"/>
                                </a:cubicBezTo>
                                <a:cubicBezTo>
                                  <a:pt x="647612" y="356077"/>
                                  <a:pt x="643134" y="356525"/>
                                  <a:pt x="638651" y="356426"/>
                                </a:cubicBezTo>
                                <a:close/>
                                <a:moveTo>
                                  <a:pt x="960977" y="1325213"/>
                                </a:moveTo>
                                <a:cubicBezTo>
                                  <a:pt x="1327947" y="1323889"/>
                                  <a:pt x="1624365" y="1025328"/>
                                  <a:pt x="1623041" y="658355"/>
                                </a:cubicBezTo>
                                <a:cubicBezTo>
                                  <a:pt x="1621812" y="319445"/>
                                  <a:pt x="1365723" y="35766"/>
                                  <a:pt x="1028700" y="0"/>
                                </a:cubicBezTo>
                                <a:cubicBezTo>
                                  <a:pt x="1028700" y="1238"/>
                                  <a:pt x="1028700" y="2572"/>
                                  <a:pt x="1027938" y="3810"/>
                                </a:cubicBezTo>
                                <a:cubicBezTo>
                                  <a:pt x="1026605" y="10287"/>
                                  <a:pt x="1025366" y="16097"/>
                                  <a:pt x="1024414" y="21241"/>
                                </a:cubicBezTo>
                                <a:cubicBezTo>
                                  <a:pt x="1170299" y="35577"/>
                                  <a:pt x="1306878" y="99446"/>
                                  <a:pt x="1411414" y="202216"/>
                                </a:cubicBezTo>
                                <a:lnTo>
                                  <a:pt x="1338072" y="275558"/>
                                </a:lnTo>
                                <a:lnTo>
                                  <a:pt x="1340834" y="262604"/>
                                </a:lnTo>
                                <a:lnTo>
                                  <a:pt x="1331309" y="258413"/>
                                </a:lnTo>
                                <a:lnTo>
                                  <a:pt x="1318165" y="257651"/>
                                </a:lnTo>
                                <a:lnTo>
                                  <a:pt x="1320927" y="249174"/>
                                </a:lnTo>
                                <a:lnTo>
                                  <a:pt x="1312069" y="219170"/>
                                </a:lnTo>
                                <a:lnTo>
                                  <a:pt x="1293781" y="199072"/>
                                </a:lnTo>
                                <a:lnTo>
                                  <a:pt x="1236631" y="168878"/>
                                </a:lnTo>
                                <a:lnTo>
                                  <a:pt x="1231678" y="174117"/>
                                </a:lnTo>
                                <a:lnTo>
                                  <a:pt x="1221296" y="177165"/>
                                </a:lnTo>
                                <a:cubicBezTo>
                                  <a:pt x="1240831" y="205497"/>
                                  <a:pt x="1251385" y="239051"/>
                                  <a:pt x="1251585" y="273463"/>
                                </a:cubicBezTo>
                                <a:cubicBezTo>
                                  <a:pt x="1251585" y="277940"/>
                                  <a:pt x="1251585" y="282226"/>
                                  <a:pt x="1251585" y="286512"/>
                                </a:cubicBezTo>
                                <a:lnTo>
                                  <a:pt x="1280160" y="322231"/>
                                </a:lnTo>
                                <a:lnTo>
                                  <a:pt x="1266825" y="325279"/>
                                </a:lnTo>
                                <a:lnTo>
                                  <a:pt x="1275683" y="338614"/>
                                </a:lnTo>
                                <a:lnTo>
                                  <a:pt x="1250633" y="363569"/>
                                </a:lnTo>
                                <a:lnTo>
                                  <a:pt x="1240536" y="344519"/>
                                </a:lnTo>
                                <a:cubicBezTo>
                                  <a:pt x="1235755" y="357733"/>
                                  <a:pt x="1229354" y="370306"/>
                                  <a:pt x="1221486" y="381953"/>
                                </a:cubicBezTo>
                                <a:lnTo>
                                  <a:pt x="1227106" y="387096"/>
                                </a:lnTo>
                                <a:lnTo>
                                  <a:pt x="1149858" y="464344"/>
                                </a:lnTo>
                                <a:cubicBezTo>
                                  <a:pt x="1145191" y="459867"/>
                                  <a:pt x="1140333" y="455581"/>
                                  <a:pt x="1135380" y="451485"/>
                                </a:cubicBezTo>
                                <a:cubicBezTo>
                                  <a:pt x="1127951" y="454914"/>
                                  <a:pt x="1120426" y="458057"/>
                                  <a:pt x="1112711" y="461010"/>
                                </a:cubicBezTo>
                                <a:lnTo>
                                  <a:pt x="1119283" y="466154"/>
                                </a:lnTo>
                                <a:lnTo>
                                  <a:pt x="1115378" y="470059"/>
                                </a:lnTo>
                                <a:lnTo>
                                  <a:pt x="1105853" y="475107"/>
                                </a:lnTo>
                                <a:lnTo>
                                  <a:pt x="1102519" y="484632"/>
                                </a:lnTo>
                                <a:lnTo>
                                  <a:pt x="1096899" y="479012"/>
                                </a:lnTo>
                                <a:lnTo>
                                  <a:pt x="1080611" y="484442"/>
                                </a:lnTo>
                                <a:lnTo>
                                  <a:pt x="1085088" y="491585"/>
                                </a:lnTo>
                                <a:lnTo>
                                  <a:pt x="1096328" y="488632"/>
                                </a:lnTo>
                                <a:lnTo>
                                  <a:pt x="1103662" y="489204"/>
                                </a:lnTo>
                                <a:lnTo>
                                  <a:pt x="1104233" y="485204"/>
                                </a:lnTo>
                                <a:lnTo>
                                  <a:pt x="1109853" y="482346"/>
                                </a:lnTo>
                                <a:lnTo>
                                  <a:pt x="1111568" y="479012"/>
                                </a:lnTo>
                                <a:lnTo>
                                  <a:pt x="1121664" y="476155"/>
                                </a:lnTo>
                                <a:lnTo>
                                  <a:pt x="1129570" y="476155"/>
                                </a:lnTo>
                                <a:cubicBezTo>
                                  <a:pt x="1131094" y="477488"/>
                                  <a:pt x="1132713" y="478917"/>
                                  <a:pt x="1134142" y="480346"/>
                                </a:cubicBezTo>
                                <a:lnTo>
                                  <a:pt x="1103090" y="509873"/>
                                </a:lnTo>
                                <a:lnTo>
                                  <a:pt x="1100804" y="506635"/>
                                </a:lnTo>
                                <a:lnTo>
                                  <a:pt x="1068800" y="511874"/>
                                </a:lnTo>
                                <a:lnTo>
                                  <a:pt x="1061657" y="519017"/>
                                </a:lnTo>
                                <a:lnTo>
                                  <a:pt x="1054703" y="519875"/>
                                </a:lnTo>
                                <a:lnTo>
                                  <a:pt x="1074515" y="500825"/>
                                </a:lnTo>
                                <a:lnTo>
                                  <a:pt x="1067467" y="497300"/>
                                </a:lnTo>
                                <a:lnTo>
                                  <a:pt x="1048893" y="522065"/>
                                </a:lnTo>
                                <a:lnTo>
                                  <a:pt x="1054322" y="521494"/>
                                </a:lnTo>
                                <a:lnTo>
                                  <a:pt x="1054322" y="531019"/>
                                </a:lnTo>
                                <a:lnTo>
                                  <a:pt x="1061085" y="533686"/>
                                </a:lnTo>
                                <a:lnTo>
                                  <a:pt x="1062419" y="543211"/>
                                </a:lnTo>
                                <a:lnTo>
                                  <a:pt x="1051274" y="541020"/>
                                </a:lnTo>
                                <a:lnTo>
                                  <a:pt x="1039654" y="543116"/>
                                </a:lnTo>
                                <a:lnTo>
                                  <a:pt x="1011079" y="528733"/>
                                </a:lnTo>
                                <a:cubicBezTo>
                                  <a:pt x="1011079" y="528733"/>
                                  <a:pt x="1009555" y="604171"/>
                                  <a:pt x="1008793" y="642080"/>
                                </a:cubicBezTo>
                                <a:cubicBezTo>
                                  <a:pt x="1075468" y="664369"/>
                                  <a:pt x="1145477" y="696563"/>
                                  <a:pt x="1145477" y="781145"/>
                                </a:cubicBezTo>
                                <a:cubicBezTo>
                                  <a:pt x="1146000" y="817131"/>
                                  <a:pt x="1128017" y="850868"/>
                                  <a:pt x="1097852" y="870490"/>
                                </a:cubicBezTo>
                                <a:lnTo>
                                  <a:pt x="1097852" y="870490"/>
                                </a:lnTo>
                                <a:lnTo>
                                  <a:pt x="1096423" y="871442"/>
                                </a:lnTo>
                                <a:lnTo>
                                  <a:pt x="1096423" y="871442"/>
                                </a:lnTo>
                                <a:lnTo>
                                  <a:pt x="1094327" y="872871"/>
                                </a:lnTo>
                                <a:cubicBezTo>
                                  <a:pt x="1067467" y="890588"/>
                                  <a:pt x="1032986" y="900113"/>
                                  <a:pt x="1003078" y="909447"/>
                                </a:cubicBezTo>
                                <a:cubicBezTo>
                                  <a:pt x="1003078" y="909447"/>
                                  <a:pt x="1002221" y="968693"/>
                                  <a:pt x="1002221" y="968693"/>
                                </a:cubicBezTo>
                                <a:cubicBezTo>
                                  <a:pt x="1049846" y="992315"/>
                                  <a:pt x="1107472" y="1026700"/>
                                  <a:pt x="1102138" y="1125093"/>
                                </a:cubicBezTo>
                                <a:cubicBezTo>
                                  <a:pt x="1101471" y="1149287"/>
                                  <a:pt x="1092041" y="1155954"/>
                                  <a:pt x="1083945" y="1158145"/>
                                </a:cubicBezTo>
                                <a:lnTo>
                                  <a:pt x="1083945" y="1158145"/>
                                </a:lnTo>
                                <a:cubicBezTo>
                                  <a:pt x="1055818" y="1165165"/>
                                  <a:pt x="1027138" y="1169718"/>
                                  <a:pt x="998220" y="1171766"/>
                                </a:cubicBezTo>
                                <a:cubicBezTo>
                                  <a:pt x="998220" y="1179385"/>
                                  <a:pt x="998220" y="1186625"/>
                                  <a:pt x="998220" y="1193387"/>
                                </a:cubicBezTo>
                                <a:cubicBezTo>
                                  <a:pt x="1122359" y="1184853"/>
                                  <a:pt x="1239574" y="1133085"/>
                                  <a:pt x="1329500" y="1047083"/>
                                </a:cubicBezTo>
                                <a:lnTo>
                                  <a:pt x="1406652" y="1124236"/>
                                </a:lnTo>
                                <a:cubicBezTo>
                                  <a:pt x="1158840" y="1363047"/>
                                  <a:pt x="766753" y="1363847"/>
                                  <a:pt x="517970" y="1126046"/>
                                </a:cubicBezTo>
                                <a:lnTo>
                                  <a:pt x="595122" y="1048893"/>
                                </a:lnTo>
                                <a:cubicBezTo>
                                  <a:pt x="684107" y="1133199"/>
                                  <a:pt x="799486" y="1184177"/>
                                  <a:pt x="921734" y="1193197"/>
                                </a:cubicBezTo>
                                <a:cubicBezTo>
                                  <a:pt x="921734" y="1186529"/>
                                  <a:pt x="921734" y="1179290"/>
                                  <a:pt x="921734" y="1171575"/>
                                </a:cubicBezTo>
                                <a:cubicBezTo>
                                  <a:pt x="805127" y="1162688"/>
                                  <a:pt x="695107" y="1114035"/>
                                  <a:pt x="610076" y="1033748"/>
                                </a:cubicBezTo>
                                <a:lnTo>
                                  <a:pt x="630650" y="1013079"/>
                                </a:lnTo>
                                <a:lnTo>
                                  <a:pt x="659225" y="1016318"/>
                                </a:lnTo>
                                <a:lnTo>
                                  <a:pt x="674275" y="1000125"/>
                                </a:lnTo>
                                <a:lnTo>
                                  <a:pt x="713708" y="1001459"/>
                                </a:lnTo>
                                <a:lnTo>
                                  <a:pt x="719519" y="987838"/>
                                </a:lnTo>
                                <a:lnTo>
                                  <a:pt x="718090" y="982028"/>
                                </a:lnTo>
                                <a:cubicBezTo>
                                  <a:pt x="776406" y="1026738"/>
                                  <a:pt x="845908" y="1054513"/>
                                  <a:pt x="918972" y="1062323"/>
                                </a:cubicBezTo>
                                <a:cubicBezTo>
                                  <a:pt x="918972" y="1053941"/>
                                  <a:pt x="918972" y="1046607"/>
                                  <a:pt x="918972" y="1040606"/>
                                </a:cubicBezTo>
                                <a:cubicBezTo>
                                  <a:pt x="838073" y="1031538"/>
                                  <a:pt x="762219" y="996744"/>
                                  <a:pt x="702564" y="941356"/>
                                </a:cubicBezTo>
                                <a:lnTo>
                                  <a:pt x="779812" y="864108"/>
                                </a:lnTo>
                                <a:cubicBezTo>
                                  <a:pt x="798644" y="880920"/>
                                  <a:pt x="819701" y="895055"/>
                                  <a:pt x="842391" y="906113"/>
                                </a:cubicBezTo>
                                <a:cubicBezTo>
                                  <a:pt x="843968" y="898998"/>
                                  <a:pt x="846601" y="892159"/>
                                  <a:pt x="850202" y="885825"/>
                                </a:cubicBezTo>
                                <a:cubicBezTo>
                                  <a:pt x="830250" y="875986"/>
                                  <a:pt x="811702" y="863527"/>
                                  <a:pt x="795052" y="848773"/>
                                </a:cubicBezTo>
                                <a:lnTo>
                                  <a:pt x="872490" y="771430"/>
                                </a:lnTo>
                                <a:cubicBezTo>
                                  <a:pt x="884885" y="781345"/>
                                  <a:pt x="898859" y="789105"/>
                                  <a:pt x="913829" y="794385"/>
                                </a:cubicBezTo>
                                <a:cubicBezTo>
                                  <a:pt x="913829" y="786765"/>
                                  <a:pt x="913829" y="778669"/>
                                  <a:pt x="913829" y="771144"/>
                                </a:cubicBezTo>
                                <a:cubicBezTo>
                                  <a:pt x="904720" y="767183"/>
                                  <a:pt x="896143" y="762095"/>
                                  <a:pt x="888302" y="755999"/>
                                </a:cubicBezTo>
                                <a:lnTo>
                                  <a:pt x="910114" y="734187"/>
                                </a:lnTo>
                                <a:cubicBezTo>
                                  <a:pt x="902494" y="731901"/>
                                  <a:pt x="894683" y="729425"/>
                                  <a:pt x="887063" y="726757"/>
                                </a:cubicBezTo>
                                <a:lnTo>
                                  <a:pt x="872395" y="741426"/>
                                </a:lnTo>
                                <a:cubicBezTo>
                                  <a:pt x="864972" y="733165"/>
                                  <a:pt x="858751" y="723897"/>
                                  <a:pt x="853916" y="713899"/>
                                </a:cubicBezTo>
                                <a:cubicBezTo>
                                  <a:pt x="840677" y="708163"/>
                                  <a:pt x="827935" y="701345"/>
                                  <a:pt x="815816" y="693515"/>
                                </a:cubicBezTo>
                                <a:cubicBezTo>
                                  <a:pt x="769940" y="665879"/>
                                  <a:pt x="742360" y="615806"/>
                                  <a:pt x="743522" y="562261"/>
                                </a:cubicBezTo>
                                <a:cubicBezTo>
                                  <a:pt x="742219" y="526335"/>
                                  <a:pt x="753244" y="491045"/>
                                  <a:pt x="774763" y="462248"/>
                                </a:cubicBezTo>
                                <a:lnTo>
                                  <a:pt x="697802" y="385286"/>
                                </a:lnTo>
                                <a:cubicBezTo>
                                  <a:pt x="754415" y="331059"/>
                                  <a:pt x="826409" y="295661"/>
                                  <a:pt x="903923" y="283940"/>
                                </a:cubicBezTo>
                                <a:cubicBezTo>
                                  <a:pt x="903923" y="276511"/>
                                  <a:pt x="903923" y="269177"/>
                                  <a:pt x="903446" y="262223"/>
                                </a:cubicBezTo>
                                <a:cubicBezTo>
                                  <a:pt x="820339" y="274259"/>
                                  <a:pt x="743092" y="312033"/>
                                  <a:pt x="682562" y="370237"/>
                                </a:cubicBezTo>
                                <a:lnTo>
                                  <a:pt x="669512" y="357473"/>
                                </a:lnTo>
                                <a:cubicBezTo>
                                  <a:pt x="666560" y="362712"/>
                                  <a:pt x="663131" y="369284"/>
                                  <a:pt x="659130" y="377571"/>
                                </a:cubicBezTo>
                                <a:lnTo>
                                  <a:pt x="667322" y="385858"/>
                                </a:lnTo>
                                <a:cubicBezTo>
                                  <a:pt x="598754" y="458635"/>
                                  <a:pt x="559827" y="554390"/>
                                  <a:pt x="558165" y="654368"/>
                                </a:cubicBezTo>
                                <a:lnTo>
                                  <a:pt x="448913" y="654368"/>
                                </a:lnTo>
                                <a:cubicBezTo>
                                  <a:pt x="450663" y="525230"/>
                                  <a:pt x="501271" y="401550"/>
                                  <a:pt x="590550" y="308229"/>
                                </a:cubicBezTo>
                                <a:lnTo>
                                  <a:pt x="625221" y="342995"/>
                                </a:lnTo>
                                <a:cubicBezTo>
                                  <a:pt x="626871" y="343089"/>
                                  <a:pt x="628524" y="343089"/>
                                  <a:pt x="630174" y="342995"/>
                                </a:cubicBezTo>
                                <a:cubicBezTo>
                                  <a:pt x="637059" y="342409"/>
                                  <a:pt x="643760" y="340467"/>
                                  <a:pt x="649891" y="337280"/>
                                </a:cubicBezTo>
                                <a:lnTo>
                                  <a:pt x="605790" y="293180"/>
                                </a:lnTo>
                                <a:cubicBezTo>
                                  <a:pt x="629228" y="270579"/>
                                  <a:pt x="654741" y="250232"/>
                                  <a:pt x="681990" y="232410"/>
                                </a:cubicBezTo>
                                <a:cubicBezTo>
                                  <a:pt x="683484" y="226974"/>
                                  <a:pt x="685297" y="221631"/>
                                  <a:pt x="687419" y="216408"/>
                                </a:cubicBezTo>
                                <a:cubicBezTo>
                                  <a:pt x="692566" y="208650"/>
                                  <a:pt x="698129" y="201178"/>
                                  <a:pt x="704088" y="194024"/>
                                </a:cubicBezTo>
                                <a:cubicBezTo>
                                  <a:pt x="662702" y="216782"/>
                                  <a:pt x="624522" y="244937"/>
                                  <a:pt x="590550" y="277749"/>
                                </a:cubicBezTo>
                                <a:lnTo>
                                  <a:pt x="513398" y="200596"/>
                                </a:lnTo>
                                <a:cubicBezTo>
                                  <a:pt x="616823" y="99462"/>
                                  <a:pt x="751456" y="36342"/>
                                  <a:pt x="895350" y="21526"/>
                                </a:cubicBezTo>
                                <a:cubicBezTo>
                                  <a:pt x="894779" y="18860"/>
                                  <a:pt x="894398" y="16764"/>
                                  <a:pt x="894398" y="16764"/>
                                </a:cubicBezTo>
                                <a:cubicBezTo>
                                  <a:pt x="893445" y="11716"/>
                                  <a:pt x="892302" y="6096"/>
                                  <a:pt x="891254" y="190"/>
                                </a:cubicBezTo>
                                <a:cubicBezTo>
                                  <a:pt x="526280" y="38940"/>
                                  <a:pt x="261822" y="366224"/>
                                  <a:pt x="300573" y="731199"/>
                                </a:cubicBezTo>
                                <a:cubicBezTo>
                                  <a:pt x="336422" y="1068848"/>
                                  <a:pt x="621045" y="1325175"/>
                                  <a:pt x="960596" y="1325594"/>
                                </a:cubicBezTo>
                                <a:close/>
                                <a:moveTo>
                                  <a:pt x="1104900" y="866584"/>
                                </a:moveTo>
                                <a:lnTo>
                                  <a:pt x="1104900" y="866013"/>
                                </a:lnTo>
                                <a:lnTo>
                                  <a:pt x="1104900" y="866013"/>
                                </a:lnTo>
                                <a:close/>
                                <a:moveTo>
                                  <a:pt x="1426655" y="217742"/>
                                </a:moveTo>
                                <a:cubicBezTo>
                                  <a:pt x="1539202" y="335419"/>
                                  <a:pt x="1602724" y="491539"/>
                                  <a:pt x="1604296" y="654368"/>
                                </a:cubicBezTo>
                                <a:lnTo>
                                  <a:pt x="1494663" y="654368"/>
                                </a:lnTo>
                                <a:cubicBezTo>
                                  <a:pt x="1493691" y="573296"/>
                                  <a:pt x="1474137" y="493528"/>
                                  <a:pt x="1437513" y="421196"/>
                                </a:cubicBezTo>
                                <a:lnTo>
                                  <a:pt x="1438466" y="419291"/>
                                </a:lnTo>
                                <a:lnTo>
                                  <a:pt x="1445990" y="423291"/>
                                </a:lnTo>
                                <a:lnTo>
                                  <a:pt x="1447800" y="417481"/>
                                </a:lnTo>
                                <a:lnTo>
                                  <a:pt x="1428750" y="383286"/>
                                </a:lnTo>
                                <a:lnTo>
                                  <a:pt x="1405604" y="351282"/>
                                </a:lnTo>
                                <a:lnTo>
                                  <a:pt x="1378172" y="328898"/>
                                </a:lnTo>
                                <a:cubicBezTo>
                                  <a:pt x="1368647" y="317278"/>
                                  <a:pt x="1359122" y="306038"/>
                                  <a:pt x="1348931" y="295180"/>
                                </a:cubicBezTo>
                                <a:close/>
                                <a:moveTo>
                                  <a:pt x="1287113" y="357473"/>
                                </a:moveTo>
                                <a:lnTo>
                                  <a:pt x="1313307" y="358616"/>
                                </a:lnTo>
                                <a:lnTo>
                                  <a:pt x="1319593" y="366141"/>
                                </a:lnTo>
                                <a:lnTo>
                                  <a:pt x="1316450" y="377285"/>
                                </a:lnTo>
                                <a:lnTo>
                                  <a:pt x="1352550" y="400145"/>
                                </a:lnTo>
                                <a:lnTo>
                                  <a:pt x="1359694" y="399288"/>
                                </a:lnTo>
                                <a:lnTo>
                                  <a:pt x="1406366" y="452628"/>
                                </a:lnTo>
                                <a:lnTo>
                                  <a:pt x="1425416" y="445961"/>
                                </a:lnTo>
                                <a:cubicBezTo>
                                  <a:pt x="1455877" y="511272"/>
                                  <a:pt x="1472108" y="582309"/>
                                  <a:pt x="1473041" y="654368"/>
                                </a:cubicBezTo>
                                <a:lnTo>
                                  <a:pt x="1363885" y="654368"/>
                                </a:lnTo>
                                <a:cubicBezTo>
                                  <a:pt x="1363418" y="626400"/>
                                  <a:pt x="1359999" y="598561"/>
                                  <a:pt x="1353693" y="571309"/>
                                </a:cubicBezTo>
                                <a:lnTo>
                                  <a:pt x="1358741" y="564547"/>
                                </a:lnTo>
                                <a:lnTo>
                                  <a:pt x="1365504" y="530352"/>
                                </a:lnTo>
                                <a:lnTo>
                                  <a:pt x="1360361" y="493586"/>
                                </a:lnTo>
                                <a:lnTo>
                                  <a:pt x="1347216" y="451294"/>
                                </a:lnTo>
                                <a:lnTo>
                                  <a:pt x="1316736" y="406717"/>
                                </a:lnTo>
                                <a:lnTo>
                                  <a:pt x="1324166" y="410623"/>
                                </a:lnTo>
                                <a:lnTo>
                                  <a:pt x="1327880" y="406908"/>
                                </a:lnTo>
                                <a:lnTo>
                                  <a:pt x="1303401" y="390335"/>
                                </a:lnTo>
                                <a:lnTo>
                                  <a:pt x="1301782" y="395764"/>
                                </a:lnTo>
                                <a:lnTo>
                                  <a:pt x="1326261" y="430721"/>
                                </a:lnTo>
                                <a:lnTo>
                                  <a:pt x="1340072" y="459296"/>
                                </a:lnTo>
                                <a:lnTo>
                                  <a:pt x="1349597" y="487871"/>
                                </a:lnTo>
                                <a:lnTo>
                                  <a:pt x="1352741" y="506921"/>
                                </a:lnTo>
                                <a:lnTo>
                                  <a:pt x="1357789" y="539115"/>
                                </a:lnTo>
                                <a:lnTo>
                                  <a:pt x="1348264" y="539782"/>
                                </a:lnTo>
                                <a:cubicBezTo>
                                  <a:pt x="1348264" y="539782"/>
                                  <a:pt x="1337691" y="520065"/>
                                  <a:pt x="1334453" y="511969"/>
                                </a:cubicBezTo>
                                <a:lnTo>
                                  <a:pt x="1339310" y="504634"/>
                                </a:lnTo>
                                <a:lnTo>
                                  <a:pt x="1329785" y="491300"/>
                                </a:lnTo>
                                <a:lnTo>
                                  <a:pt x="1329785" y="477965"/>
                                </a:lnTo>
                                <a:lnTo>
                                  <a:pt x="1323118" y="469583"/>
                                </a:lnTo>
                                <a:lnTo>
                                  <a:pt x="1314831" y="470630"/>
                                </a:lnTo>
                                <a:cubicBezTo>
                                  <a:pt x="1311878" y="465106"/>
                                  <a:pt x="1308735" y="459677"/>
                                  <a:pt x="1305306" y="454342"/>
                                </a:cubicBezTo>
                                <a:lnTo>
                                  <a:pt x="1311212" y="457295"/>
                                </a:lnTo>
                                <a:lnTo>
                                  <a:pt x="1312736" y="455771"/>
                                </a:lnTo>
                                <a:lnTo>
                                  <a:pt x="1309592" y="448913"/>
                                </a:lnTo>
                                <a:lnTo>
                                  <a:pt x="1316736" y="444913"/>
                                </a:lnTo>
                                <a:lnTo>
                                  <a:pt x="1313498" y="440912"/>
                                </a:lnTo>
                                <a:lnTo>
                                  <a:pt x="1302925" y="444913"/>
                                </a:lnTo>
                                <a:lnTo>
                                  <a:pt x="1306830" y="428339"/>
                                </a:lnTo>
                                <a:lnTo>
                                  <a:pt x="1300543" y="424720"/>
                                </a:lnTo>
                                <a:lnTo>
                                  <a:pt x="1294924" y="437960"/>
                                </a:lnTo>
                                <a:cubicBezTo>
                                  <a:pt x="1283037" y="420110"/>
                                  <a:pt x="1269759" y="403229"/>
                                  <a:pt x="1255205" y="387477"/>
                                </a:cubicBezTo>
                                <a:close/>
                                <a:moveTo>
                                  <a:pt x="1265206" y="613410"/>
                                </a:moveTo>
                                <a:lnTo>
                                  <a:pt x="1284827" y="602742"/>
                                </a:lnTo>
                                <a:lnTo>
                                  <a:pt x="1304830" y="599694"/>
                                </a:lnTo>
                                <a:lnTo>
                                  <a:pt x="1309211" y="590169"/>
                                </a:lnTo>
                                <a:lnTo>
                                  <a:pt x="1320356" y="583502"/>
                                </a:lnTo>
                                <a:lnTo>
                                  <a:pt x="1324642" y="573977"/>
                                </a:lnTo>
                                <a:lnTo>
                                  <a:pt x="1328071" y="557879"/>
                                </a:lnTo>
                                <a:cubicBezTo>
                                  <a:pt x="1329690" y="563499"/>
                                  <a:pt x="1331119" y="569309"/>
                                  <a:pt x="1332452" y="575120"/>
                                </a:cubicBezTo>
                                <a:lnTo>
                                  <a:pt x="1321880" y="606647"/>
                                </a:lnTo>
                                <a:lnTo>
                                  <a:pt x="1321880" y="617315"/>
                                </a:lnTo>
                                <a:lnTo>
                                  <a:pt x="1337215" y="596837"/>
                                </a:lnTo>
                                <a:cubicBezTo>
                                  <a:pt x="1340510" y="615717"/>
                                  <a:pt x="1342320" y="634824"/>
                                  <a:pt x="1342644" y="653987"/>
                                </a:cubicBezTo>
                                <a:lnTo>
                                  <a:pt x="1247394" y="653987"/>
                                </a:lnTo>
                                <a:lnTo>
                                  <a:pt x="1245203" y="645700"/>
                                </a:lnTo>
                                <a:lnTo>
                                  <a:pt x="1256348" y="636842"/>
                                </a:lnTo>
                                <a:lnTo>
                                  <a:pt x="1258538" y="631507"/>
                                </a:lnTo>
                                <a:lnTo>
                                  <a:pt x="1263396" y="627888"/>
                                </a:lnTo>
                                <a:lnTo>
                                  <a:pt x="1276350" y="626555"/>
                                </a:lnTo>
                                <a:lnTo>
                                  <a:pt x="1277684" y="620840"/>
                                </a:lnTo>
                                <a:close/>
                                <a:moveTo>
                                  <a:pt x="1134142" y="538448"/>
                                </a:moveTo>
                                <a:lnTo>
                                  <a:pt x="1143667" y="536162"/>
                                </a:lnTo>
                                <a:lnTo>
                                  <a:pt x="1143667" y="533876"/>
                                </a:lnTo>
                                <a:lnTo>
                                  <a:pt x="1134142" y="527304"/>
                                </a:lnTo>
                                <a:lnTo>
                                  <a:pt x="1137476" y="506730"/>
                                </a:lnTo>
                                <a:lnTo>
                                  <a:pt x="1149191" y="495014"/>
                                </a:lnTo>
                                <a:cubicBezTo>
                                  <a:pt x="1156516" y="503365"/>
                                  <a:pt x="1163288" y="512177"/>
                                  <a:pt x="1169480" y="521399"/>
                                </a:cubicBezTo>
                                <a:lnTo>
                                  <a:pt x="1165384" y="534067"/>
                                </a:lnTo>
                                <a:lnTo>
                                  <a:pt x="1154716" y="526447"/>
                                </a:lnTo>
                                <a:lnTo>
                                  <a:pt x="1146620" y="528638"/>
                                </a:lnTo>
                                <a:lnTo>
                                  <a:pt x="1150620" y="536162"/>
                                </a:lnTo>
                                <a:lnTo>
                                  <a:pt x="1154621" y="536162"/>
                                </a:lnTo>
                                <a:lnTo>
                                  <a:pt x="1150144" y="547307"/>
                                </a:lnTo>
                                <a:lnTo>
                                  <a:pt x="1147096" y="542830"/>
                                </a:lnTo>
                                <a:close/>
                                <a:moveTo>
                                  <a:pt x="1175957" y="901065"/>
                                </a:moveTo>
                                <a:lnTo>
                                  <a:pt x="1152335" y="894398"/>
                                </a:lnTo>
                                <a:lnTo>
                                  <a:pt x="1145286" y="896969"/>
                                </a:lnTo>
                                <a:lnTo>
                                  <a:pt x="1131951" y="886778"/>
                                </a:lnTo>
                                <a:lnTo>
                                  <a:pt x="1119378" y="882301"/>
                                </a:lnTo>
                                <a:cubicBezTo>
                                  <a:pt x="1125569" y="877824"/>
                                  <a:pt x="1131570" y="872776"/>
                                  <a:pt x="1137380" y="868204"/>
                                </a:cubicBezTo>
                                <a:lnTo>
                                  <a:pt x="1156430" y="881920"/>
                                </a:lnTo>
                                <a:lnTo>
                                  <a:pt x="1171289" y="889730"/>
                                </a:lnTo>
                                <a:lnTo>
                                  <a:pt x="1178624" y="897065"/>
                                </a:lnTo>
                                <a:close/>
                                <a:moveTo>
                                  <a:pt x="1163955" y="479869"/>
                                </a:moveTo>
                                <a:lnTo>
                                  <a:pt x="1241203" y="402622"/>
                                </a:lnTo>
                                <a:cubicBezTo>
                                  <a:pt x="1259262" y="422311"/>
                                  <a:pt x="1275226" y="443827"/>
                                  <a:pt x="1288828" y="466820"/>
                                </a:cubicBezTo>
                                <a:lnTo>
                                  <a:pt x="1279303" y="469487"/>
                                </a:lnTo>
                                <a:lnTo>
                                  <a:pt x="1279779" y="486728"/>
                                </a:lnTo>
                                <a:lnTo>
                                  <a:pt x="1308354" y="505015"/>
                                </a:lnTo>
                                <a:cubicBezTo>
                                  <a:pt x="1315517" y="520831"/>
                                  <a:pt x="1321556" y="537126"/>
                                  <a:pt x="1326452" y="553784"/>
                                </a:cubicBezTo>
                                <a:lnTo>
                                  <a:pt x="1321403" y="561213"/>
                                </a:lnTo>
                                <a:lnTo>
                                  <a:pt x="1310926" y="567880"/>
                                </a:lnTo>
                                <a:lnTo>
                                  <a:pt x="1308354" y="583882"/>
                                </a:lnTo>
                                <a:lnTo>
                                  <a:pt x="1301210" y="587883"/>
                                </a:lnTo>
                                <a:lnTo>
                                  <a:pt x="1295210" y="594932"/>
                                </a:lnTo>
                                <a:lnTo>
                                  <a:pt x="1289209" y="592741"/>
                                </a:lnTo>
                                <a:lnTo>
                                  <a:pt x="1278541" y="592741"/>
                                </a:lnTo>
                                <a:lnTo>
                                  <a:pt x="1284732" y="584359"/>
                                </a:lnTo>
                                <a:lnTo>
                                  <a:pt x="1289209" y="562547"/>
                                </a:lnTo>
                                <a:lnTo>
                                  <a:pt x="1296257" y="558165"/>
                                </a:lnTo>
                                <a:lnTo>
                                  <a:pt x="1276350" y="537686"/>
                                </a:lnTo>
                                <a:lnTo>
                                  <a:pt x="1260824" y="542925"/>
                                </a:lnTo>
                                <a:lnTo>
                                  <a:pt x="1257300" y="557498"/>
                                </a:lnTo>
                                <a:lnTo>
                                  <a:pt x="1247775" y="568071"/>
                                </a:lnTo>
                                <a:lnTo>
                                  <a:pt x="1237583" y="559689"/>
                                </a:lnTo>
                                <a:lnTo>
                                  <a:pt x="1233964" y="550736"/>
                                </a:lnTo>
                                <a:lnTo>
                                  <a:pt x="1239774" y="547116"/>
                                </a:lnTo>
                                <a:lnTo>
                                  <a:pt x="1243013" y="553022"/>
                                </a:lnTo>
                                <a:lnTo>
                                  <a:pt x="1247775" y="551212"/>
                                </a:lnTo>
                                <a:lnTo>
                                  <a:pt x="1245680" y="541687"/>
                                </a:lnTo>
                                <a:lnTo>
                                  <a:pt x="1238917" y="541687"/>
                                </a:lnTo>
                                <a:lnTo>
                                  <a:pt x="1238441" y="545687"/>
                                </a:lnTo>
                                <a:lnTo>
                                  <a:pt x="1233964" y="546545"/>
                                </a:lnTo>
                                <a:lnTo>
                                  <a:pt x="1209675" y="518065"/>
                                </a:lnTo>
                                <a:lnTo>
                                  <a:pt x="1201484" y="511874"/>
                                </a:lnTo>
                                <a:lnTo>
                                  <a:pt x="1204627" y="508444"/>
                                </a:lnTo>
                                <a:lnTo>
                                  <a:pt x="1211866" y="505968"/>
                                </a:lnTo>
                                <a:lnTo>
                                  <a:pt x="1205198" y="503301"/>
                                </a:lnTo>
                                <a:cubicBezTo>
                                  <a:pt x="1205198" y="503301"/>
                                  <a:pt x="1196721" y="505206"/>
                                  <a:pt x="1195673" y="505206"/>
                                </a:cubicBezTo>
                                <a:lnTo>
                                  <a:pt x="1200531" y="511302"/>
                                </a:lnTo>
                                <a:lnTo>
                                  <a:pt x="1188339" y="511302"/>
                                </a:lnTo>
                                <a:cubicBezTo>
                                  <a:pt x="1181014" y="500226"/>
                                  <a:pt x="1172861" y="489718"/>
                                  <a:pt x="1163955" y="479869"/>
                                </a:cubicBezTo>
                                <a:close/>
                                <a:moveTo>
                                  <a:pt x="1203293" y="890873"/>
                                </a:moveTo>
                                <a:lnTo>
                                  <a:pt x="1192816" y="880396"/>
                                </a:lnTo>
                                <a:lnTo>
                                  <a:pt x="1200817" y="870014"/>
                                </a:lnTo>
                                <a:lnTo>
                                  <a:pt x="1210913" y="849440"/>
                                </a:lnTo>
                                <a:lnTo>
                                  <a:pt x="1207008" y="843725"/>
                                </a:lnTo>
                                <a:lnTo>
                                  <a:pt x="1213676" y="828484"/>
                                </a:lnTo>
                                <a:lnTo>
                                  <a:pt x="1212914" y="814769"/>
                                </a:lnTo>
                                <a:lnTo>
                                  <a:pt x="1208913" y="800576"/>
                                </a:lnTo>
                                <a:lnTo>
                                  <a:pt x="1199388" y="797243"/>
                                </a:lnTo>
                                <a:lnTo>
                                  <a:pt x="1195864" y="805244"/>
                                </a:lnTo>
                                <a:lnTo>
                                  <a:pt x="1190149" y="803720"/>
                                </a:lnTo>
                                <a:cubicBezTo>
                                  <a:pt x="1198940" y="791121"/>
                                  <a:pt x="1206589" y="777765"/>
                                  <a:pt x="1213009" y="763810"/>
                                </a:cubicBezTo>
                                <a:lnTo>
                                  <a:pt x="1222534" y="759619"/>
                                </a:lnTo>
                                <a:lnTo>
                                  <a:pt x="1228058" y="752189"/>
                                </a:lnTo>
                                <a:lnTo>
                                  <a:pt x="1230725" y="755237"/>
                                </a:lnTo>
                                <a:lnTo>
                                  <a:pt x="1237393" y="747236"/>
                                </a:lnTo>
                                <a:lnTo>
                                  <a:pt x="1232059" y="740569"/>
                                </a:lnTo>
                                <a:lnTo>
                                  <a:pt x="1236917" y="739235"/>
                                </a:lnTo>
                                <a:lnTo>
                                  <a:pt x="1245870" y="742855"/>
                                </a:lnTo>
                                <a:lnTo>
                                  <a:pt x="1262729" y="742855"/>
                                </a:lnTo>
                                <a:lnTo>
                                  <a:pt x="1272921" y="737521"/>
                                </a:lnTo>
                                <a:lnTo>
                                  <a:pt x="1299591" y="730472"/>
                                </a:lnTo>
                                <a:lnTo>
                                  <a:pt x="1294543" y="721614"/>
                                </a:lnTo>
                                <a:lnTo>
                                  <a:pt x="1292828" y="710851"/>
                                </a:lnTo>
                                <a:lnTo>
                                  <a:pt x="1307116" y="717137"/>
                                </a:lnTo>
                                <a:lnTo>
                                  <a:pt x="1312450" y="713994"/>
                                </a:lnTo>
                                <a:lnTo>
                                  <a:pt x="1309783" y="702945"/>
                                </a:lnTo>
                                <a:lnTo>
                                  <a:pt x="1292543" y="709898"/>
                                </a:lnTo>
                                <a:lnTo>
                                  <a:pt x="1273493" y="705898"/>
                                </a:lnTo>
                                <a:lnTo>
                                  <a:pt x="1258824" y="675894"/>
                                </a:lnTo>
                                <a:lnTo>
                                  <a:pt x="1342358" y="675894"/>
                                </a:lnTo>
                                <a:cubicBezTo>
                                  <a:pt x="1338767" y="768805"/>
                                  <a:pt x="1301258" y="857183"/>
                                  <a:pt x="1236917" y="924306"/>
                                </a:cubicBezTo>
                                <a:lnTo>
                                  <a:pt x="1225487" y="912781"/>
                                </a:lnTo>
                                <a:lnTo>
                                  <a:pt x="1230439" y="897446"/>
                                </a:lnTo>
                                <a:lnTo>
                                  <a:pt x="1221486" y="863632"/>
                                </a:lnTo>
                                <a:close/>
                                <a:moveTo>
                                  <a:pt x="1218057" y="1103948"/>
                                </a:moveTo>
                                <a:lnTo>
                                  <a:pt x="1228344" y="1081850"/>
                                </a:lnTo>
                                <a:lnTo>
                                  <a:pt x="1224343" y="1072325"/>
                                </a:lnTo>
                                <a:lnTo>
                                  <a:pt x="1239488" y="1058990"/>
                                </a:lnTo>
                                <a:lnTo>
                                  <a:pt x="1239488" y="1050989"/>
                                </a:lnTo>
                                <a:lnTo>
                                  <a:pt x="1226534" y="1042892"/>
                                </a:lnTo>
                                <a:lnTo>
                                  <a:pt x="1237202" y="1021652"/>
                                </a:lnTo>
                                <a:lnTo>
                                  <a:pt x="1253204" y="1000697"/>
                                </a:lnTo>
                                <a:lnTo>
                                  <a:pt x="1237202" y="983456"/>
                                </a:lnTo>
                                <a:lnTo>
                                  <a:pt x="1225201" y="983456"/>
                                </a:lnTo>
                                <a:lnTo>
                                  <a:pt x="1217771" y="971359"/>
                                </a:lnTo>
                                <a:cubicBezTo>
                                  <a:pt x="1224153" y="966026"/>
                                  <a:pt x="1230535" y="960596"/>
                                  <a:pt x="1236821" y="954881"/>
                                </a:cubicBezTo>
                                <a:lnTo>
                                  <a:pt x="1314069" y="1032129"/>
                                </a:lnTo>
                                <a:cubicBezTo>
                                  <a:pt x="1284961" y="1059742"/>
                                  <a:pt x="1252738" y="1083869"/>
                                  <a:pt x="1218057" y="1104043"/>
                                </a:cubicBezTo>
                                <a:close/>
                                <a:moveTo>
                                  <a:pt x="1314450" y="1002030"/>
                                </a:moveTo>
                                <a:lnTo>
                                  <a:pt x="1323023" y="992505"/>
                                </a:lnTo>
                                <a:lnTo>
                                  <a:pt x="1314926" y="950214"/>
                                </a:lnTo>
                                <a:lnTo>
                                  <a:pt x="1309402" y="948023"/>
                                </a:lnTo>
                                <a:lnTo>
                                  <a:pt x="1312831" y="940880"/>
                                </a:lnTo>
                                <a:lnTo>
                                  <a:pt x="1294543" y="935165"/>
                                </a:lnTo>
                                <a:lnTo>
                                  <a:pt x="1291018" y="950214"/>
                                </a:lnTo>
                                <a:lnTo>
                                  <a:pt x="1289209" y="969264"/>
                                </a:lnTo>
                                <a:lnTo>
                                  <a:pt x="1285399" y="972788"/>
                                </a:lnTo>
                                <a:lnTo>
                                  <a:pt x="1252061" y="939451"/>
                                </a:lnTo>
                                <a:cubicBezTo>
                                  <a:pt x="1320441" y="868318"/>
                                  <a:pt x="1360246" y="774499"/>
                                  <a:pt x="1363885" y="675894"/>
                                </a:cubicBezTo>
                                <a:lnTo>
                                  <a:pt x="1473137" y="675894"/>
                                </a:lnTo>
                                <a:cubicBezTo>
                                  <a:pt x="1469527" y="803491"/>
                                  <a:pt x="1418206" y="925097"/>
                                  <a:pt x="1329309" y="1016699"/>
                                </a:cubicBezTo>
                                <a:close/>
                                <a:moveTo>
                                  <a:pt x="1344549" y="1032034"/>
                                </a:moveTo>
                                <a:cubicBezTo>
                                  <a:pt x="1437485" y="936384"/>
                                  <a:pt x="1491101" y="809306"/>
                                  <a:pt x="1494758" y="675989"/>
                                </a:cubicBezTo>
                                <a:lnTo>
                                  <a:pt x="1603915" y="675989"/>
                                </a:lnTo>
                                <a:cubicBezTo>
                                  <a:pt x="1600276" y="838276"/>
                                  <a:pt x="1535192" y="993124"/>
                                  <a:pt x="1421797" y="1109281"/>
                                </a:cubicBezTo>
                                <a:close/>
                                <a:moveTo>
                                  <a:pt x="687324" y="926211"/>
                                </a:moveTo>
                                <a:cubicBezTo>
                                  <a:pt x="679418" y="918020"/>
                                  <a:pt x="671894" y="909542"/>
                                  <a:pt x="664655" y="900684"/>
                                </a:cubicBezTo>
                                <a:lnTo>
                                  <a:pt x="667988" y="873062"/>
                                </a:lnTo>
                                <a:lnTo>
                                  <a:pt x="656463" y="846582"/>
                                </a:lnTo>
                                <a:lnTo>
                                  <a:pt x="653606" y="805148"/>
                                </a:lnTo>
                                <a:lnTo>
                                  <a:pt x="640652" y="780002"/>
                                </a:lnTo>
                                <a:lnTo>
                                  <a:pt x="643319" y="764381"/>
                                </a:lnTo>
                                <a:lnTo>
                                  <a:pt x="627698" y="734378"/>
                                </a:lnTo>
                                <a:lnTo>
                                  <a:pt x="614077" y="727520"/>
                                </a:lnTo>
                                <a:lnTo>
                                  <a:pt x="619601" y="711613"/>
                                </a:lnTo>
                                <a:lnTo>
                                  <a:pt x="613982" y="699040"/>
                                </a:lnTo>
                                <a:lnTo>
                                  <a:pt x="619601" y="684657"/>
                                </a:lnTo>
                                <a:lnTo>
                                  <a:pt x="634556" y="684657"/>
                                </a:lnTo>
                                <a:lnTo>
                                  <a:pt x="639794" y="675989"/>
                                </a:lnTo>
                                <a:lnTo>
                                  <a:pt x="665321" y="675989"/>
                                </a:lnTo>
                                <a:lnTo>
                                  <a:pt x="669227" y="683514"/>
                                </a:lnTo>
                                <a:lnTo>
                                  <a:pt x="664464" y="709898"/>
                                </a:lnTo>
                                <a:lnTo>
                                  <a:pt x="661416" y="714375"/>
                                </a:lnTo>
                                <a:lnTo>
                                  <a:pt x="670941" y="735235"/>
                                </a:lnTo>
                                <a:lnTo>
                                  <a:pt x="664655" y="738664"/>
                                </a:lnTo>
                                <a:lnTo>
                                  <a:pt x="660273" y="733139"/>
                                </a:lnTo>
                                <a:lnTo>
                                  <a:pt x="658368" y="735235"/>
                                </a:lnTo>
                                <a:lnTo>
                                  <a:pt x="662750" y="747617"/>
                                </a:lnTo>
                                <a:lnTo>
                                  <a:pt x="670274" y="762095"/>
                                </a:lnTo>
                                <a:lnTo>
                                  <a:pt x="673799" y="762095"/>
                                </a:lnTo>
                                <a:lnTo>
                                  <a:pt x="676275" y="747998"/>
                                </a:lnTo>
                                <a:lnTo>
                                  <a:pt x="672656" y="743236"/>
                                </a:lnTo>
                                <a:lnTo>
                                  <a:pt x="672656" y="734473"/>
                                </a:lnTo>
                                <a:lnTo>
                                  <a:pt x="671513" y="716375"/>
                                </a:lnTo>
                                <a:lnTo>
                                  <a:pt x="676275" y="684562"/>
                                </a:lnTo>
                                <a:lnTo>
                                  <a:pt x="671132" y="675989"/>
                                </a:lnTo>
                                <a:lnTo>
                                  <a:pt x="689420" y="675989"/>
                                </a:lnTo>
                                <a:cubicBezTo>
                                  <a:pt x="692954" y="740814"/>
                                  <a:pt x="719619" y="802220"/>
                                  <a:pt x="764572" y="849059"/>
                                </a:cubicBezTo>
                                <a:close/>
                                <a:moveTo>
                                  <a:pt x="614934" y="712756"/>
                                </a:moveTo>
                                <a:lnTo>
                                  <a:pt x="604647" y="728948"/>
                                </a:lnTo>
                                <a:lnTo>
                                  <a:pt x="586931" y="728948"/>
                                </a:lnTo>
                                <a:lnTo>
                                  <a:pt x="585502" y="727901"/>
                                </a:lnTo>
                                <a:cubicBezTo>
                                  <a:pt x="582497" y="710740"/>
                                  <a:pt x="580652" y="693397"/>
                                  <a:pt x="579977" y="675989"/>
                                </a:cubicBezTo>
                                <a:lnTo>
                                  <a:pt x="612838" y="675989"/>
                                </a:lnTo>
                                <a:lnTo>
                                  <a:pt x="604933" y="702278"/>
                                </a:lnTo>
                                <a:close/>
                                <a:moveTo>
                                  <a:pt x="650843" y="637794"/>
                                </a:moveTo>
                                <a:lnTo>
                                  <a:pt x="652844" y="616077"/>
                                </a:lnTo>
                                <a:lnTo>
                                  <a:pt x="665798" y="608552"/>
                                </a:lnTo>
                                <a:lnTo>
                                  <a:pt x="688943" y="612648"/>
                                </a:lnTo>
                                <a:lnTo>
                                  <a:pt x="692468" y="616839"/>
                                </a:lnTo>
                                <a:cubicBezTo>
                                  <a:pt x="690377" y="629245"/>
                                  <a:pt x="689199" y="641789"/>
                                  <a:pt x="688943" y="654368"/>
                                </a:cubicBezTo>
                                <a:lnTo>
                                  <a:pt x="662750" y="654368"/>
                                </a:lnTo>
                                <a:close/>
                                <a:moveTo>
                                  <a:pt x="762000" y="719423"/>
                                </a:moveTo>
                                <a:lnTo>
                                  <a:pt x="767429" y="716661"/>
                                </a:lnTo>
                                <a:lnTo>
                                  <a:pt x="781050" y="727424"/>
                                </a:lnTo>
                                <a:lnTo>
                                  <a:pt x="774859" y="732473"/>
                                </a:lnTo>
                                <a:lnTo>
                                  <a:pt x="790956" y="743141"/>
                                </a:lnTo>
                                <a:lnTo>
                                  <a:pt x="790575" y="731711"/>
                                </a:lnTo>
                                <a:lnTo>
                                  <a:pt x="799148" y="717518"/>
                                </a:lnTo>
                                <a:lnTo>
                                  <a:pt x="808101" y="727043"/>
                                </a:lnTo>
                                <a:lnTo>
                                  <a:pt x="817626" y="740188"/>
                                </a:lnTo>
                                <a:lnTo>
                                  <a:pt x="800100" y="743807"/>
                                </a:lnTo>
                                <a:lnTo>
                                  <a:pt x="807625" y="758857"/>
                                </a:lnTo>
                                <a:lnTo>
                                  <a:pt x="819150" y="752761"/>
                                </a:lnTo>
                                <a:lnTo>
                                  <a:pt x="818007" y="747998"/>
                                </a:lnTo>
                                <a:lnTo>
                                  <a:pt x="826580" y="742188"/>
                                </a:lnTo>
                                <a:lnTo>
                                  <a:pt x="831628" y="718376"/>
                                </a:lnTo>
                                <a:cubicBezTo>
                                  <a:pt x="837871" y="732342"/>
                                  <a:pt x="846331" y="745207"/>
                                  <a:pt x="856679" y="756476"/>
                                </a:cubicBezTo>
                                <a:lnTo>
                                  <a:pt x="779526" y="833628"/>
                                </a:lnTo>
                                <a:cubicBezTo>
                                  <a:pt x="741693" y="794031"/>
                                  <a:pt x="717930" y="743091"/>
                                  <a:pt x="711899" y="688657"/>
                                </a:cubicBezTo>
                                <a:lnTo>
                                  <a:pt x="727710" y="705517"/>
                                </a:lnTo>
                                <a:lnTo>
                                  <a:pt x="742569" y="705517"/>
                                </a:lnTo>
                                <a:close/>
                                <a:moveTo>
                                  <a:pt x="682562" y="400717"/>
                                </a:moveTo>
                                <a:lnTo>
                                  <a:pt x="759714" y="477965"/>
                                </a:lnTo>
                                <a:cubicBezTo>
                                  <a:pt x="743547" y="495747"/>
                                  <a:pt x="729778" y="515568"/>
                                  <a:pt x="718757" y="536924"/>
                                </a:cubicBezTo>
                                <a:lnTo>
                                  <a:pt x="713423" y="536924"/>
                                </a:lnTo>
                                <a:lnTo>
                                  <a:pt x="702564" y="540258"/>
                                </a:lnTo>
                                <a:lnTo>
                                  <a:pt x="698754" y="540258"/>
                                </a:lnTo>
                                <a:lnTo>
                                  <a:pt x="687229" y="551021"/>
                                </a:lnTo>
                                <a:lnTo>
                                  <a:pt x="701802" y="547973"/>
                                </a:lnTo>
                                <a:lnTo>
                                  <a:pt x="714947" y="544640"/>
                                </a:lnTo>
                                <a:lnTo>
                                  <a:pt x="712661" y="549688"/>
                                </a:lnTo>
                                <a:lnTo>
                                  <a:pt x="701135" y="556736"/>
                                </a:lnTo>
                                <a:lnTo>
                                  <a:pt x="695325" y="556736"/>
                                </a:lnTo>
                                <a:lnTo>
                                  <a:pt x="678371" y="569690"/>
                                </a:lnTo>
                                <a:lnTo>
                                  <a:pt x="661988" y="568357"/>
                                </a:lnTo>
                                <a:lnTo>
                                  <a:pt x="638270" y="612553"/>
                                </a:lnTo>
                                <a:lnTo>
                                  <a:pt x="642938" y="621411"/>
                                </a:lnTo>
                                <a:lnTo>
                                  <a:pt x="630079" y="635699"/>
                                </a:lnTo>
                                <a:lnTo>
                                  <a:pt x="628079" y="654749"/>
                                </a:lnTo>
                                <a:lnTo>
                                  <a:pt x="579692" y="654749"/>
                                </a:lnTo>
                                <a:cubicBezTo>
                                  <a:pt x="581212" y="560228"/>
                                  <a:pt x="617886" y="469663"/>
                                  <a:pt x="682562" y="400717"/>
                                </a:cubicBezTo>
                                <a:close/>
                                <a:moveTo>
                                  <a:pt x="582835" y="983171"/>
                                </a:moveTo>
                                <a:lnTo>
                                  <a:pt x="607314" y="997553"/>
                                </a:lnTo>
                                <a:lnTo>
                                  <a:pt x="612362" y="1000982"/>
                                </a:lnTo>
                                <a:lnTo>
                                  <a:pt x="594646" y="1018699"/>
                                </a:lnTo>
                                <a:cubicBezTo>
                                  <a:pt x="586390" y="1010126"/>
                                  <a:pt x="578389" y="1001268"/>
                                  <a:pt x="570643" y="992124"/>
                                </a:cubicBezTo>
                                <a:close/>
                                <a:moveTo>
                                  <a:pt x="558356" y="675989"/>
                                </a:moveTo>
                                <a:cubicBezTo>
                                  <a:pt x="558356" y="686562"/>
                                  <a:pt x="559689" y="697135"/>
                                  <a:pt x="560832" y="707517"/>
                                </a:cubicBezTo>
                                <a:lnTo>
                                  <a:pt x="547497" y="710565"/>
                                </a:lnTo>
                                <a:lnTo>
                                  <a:pt x="544735" y="724091"/>
                                </a:lnTo>
                                <a:lnTo>
                                  <a:pt x="516922" y="759524"/>
                                </a:lnTo>
                                <a:lnTo>
                                  <a:pt x="517589" y="808196"/>
                                </a:lnTo>
                                <a:lnTo>
                                  <a:pt x="489014" y="817721"/>
                                </a:lnTo>
                                <a:lnTo>
                                  <a:pt x="473393" y="817721"/>
                                </a:lnTo>
                                <a:cubicBezTo>
                                  <a:pt x="458594" y="771837"/>
                                  <a:pt x="450384" y="724086"/>
                                  <a:pt x="449009" y="675894"/>
                                </a:cubicBezTo>
                                <a:close/>
                                <a:moveTo>
                                  <a:pt x="450533" y="817150"/>
                                </a:moveTo>
                                <a:lnTo>
                                  <a:pt x="444151" y="815912"/>
                                </a:lnTo>
                                <a:lnTo>
                                  <a:pt x="438150" y="809149"/>
                                </a:lnTo>
                                <a:lnTo>
                                  <a:pt x="407480" y="806482"/>
                                </a:lnTo>
                                <a:lnTo>
                                  <a:pt x="417005" y="819341"/>
                                </a:lnTo>
                                <a:lnTo>
                                  <a:pt x="388430" y="814007"/>
                                </a:lnTo>
                                <a:lnTo>
                                  <a:pt x="395859" y="807149"/>
                                </a:lnTo>
                                <a:lnTo>
                                  <a:pt x="388906" y="800291"/>
                                </a:lnTo>
                                <a:lnTo>
                                  <a:pt x="368427" y="809244"/>
                                </a:lnTo>
                                <a:lnTo>
                                  <a:pt x="361093" y="822770"/>
                                </a:lnTo>
                                <a:lnTo>
                                  <a:pt x="363950" y="853916"/>
                                </a:lnTo>
                                <a:lnTo>
                                  <a:pt x="387572" y="909923"/>
                                </a:lnTo>
                                <a:lnTo>
                                  <a:pt x="398907" y="927640"/>
                                </a:lnTo>
                                <a:lnTo>
                                  <a:pt x="405384" y="930021"/>
                                </a:lnTo>
                                <a:lnTo>
                                  <a:pt x="387572" y="896207"/>
                                </a:lnTo>
                                <a:lnTo>
                                  <a:pt x="383667" y="878967"/>
                                </a:lnTo>
                                <a:lnTo>
                                  <a:pt x="387668" y="874776"/>
                                </a:lnTo>
                                <a:lnTo>
                                  <a:pt x="385191" y="865251"/>
                                </a:lnTo>
                                <a:lnTo>
                                  <a:pt x="395954" y="866680"/>
                                </a:lnTo>
                                <a:lnTo>
                                  <a:pt x="412433" y="891635"/>
                                </a:lnTo>
                                <a:lnTo>
                                  <a:pt x="416528" y="893255"/>
                                </a:lnTo>
                                <a:lnTo>
                                  <a:pt x="416528" y="875062"/>
                                </a:lnTo>
                                <a:lnTo>
                                  <a:pt x="423196" y="878967"/>
                                </a:lnTo>
                                <a:lnTo>
                                  <a:pt x="424625" y="888492"/>
                                </a:lnTo>
                                <a:lnTo>
                                  <a:pt x="441960" y="893064"/>
                                </a:lnTo>
                                <a:lnTo>
                                  <a:pt x="449199" y="887921"/>
                                </a:lnTo>
                                <a:lnTo>
                                  <a:pt x="451675" y="889635"/>
                                </a:lnTo>
                                <a:lnTo>
                                  <a:pt x="451675" y="902875"/>
                                </a:lnTo>
                                <a:lnTo>
                                  <a:pt x="459296" y="912400"/>
                                </a:lnTo>
                                <a:lnTo>
                                  <a:pt x="468821" y="914495"/>
                                </a:lnTo>
                                <a:lnTo>
                                  <a:pt x="489014" y="948690"/>
                                </a:lnTo>
                                <a:lnTo>
                                  <a:pt x="501301" y="952119"/>
                                </a:lnTo>
                                <a:lnTo>
                                  <a:pt x="505111" y="936117"/>
                                </a:lnTo>
                                <a:cubicBezTo>
                                  <a:pt x="526389" y="971274"/>
                                  <a:pt x="551637" y="1003878"/>
                                  <a:pt x="580358" y="1033272"/>
                                </a:cubicBezTo>
                                <a:lnTo>
                                  <a:pt x="503206" y="1110425"/>
                                </a:lnTo>
                                <a:cubicBezTo>
                                  <a:pt x="388533" y="994410"/>
                                  <a:pt x="322386" y="839057"/>
                                  <a:pt x="318230" y="675989"/>
                                </a:cubicBezTo>
                                <a:lnTo>
                                  <a:pt x="427482" y="675989"/>
                                </a:lnTo>
                                <a:cubicBezTo>
                                  <a:pt x="428774" y="723866"/>
                                  <a:pt x="436527" y="771349"/>
                                  <a:pt x="450533" y="817150"/>
                                </a:cubicBezTo>
                                <a:close/>
                                <a:moveTo>
                                  <a:pt x="498158" y="215837"/>
                                </a:moveTo>
                                <a:lnTo>
                                  <a:pt x="575310" y="292989"/>
                                </a:lnTo>
                                <a:cubicBezTo>
                                  <a:pt x="481990" y="390359"/>
                                  <a:pt x="429091" y="519511"/>
                                  <a:pt x="427292" y="654368"/>
                                </a:cubicBezTo>
                                <a:lnTo>
                                  <a:pt x="318135" y="654368"/>
                                </a:lnTo>
                                <a:cubicBezTo>
                                  <a:pt x="319756" y="490619"/>
                                  <a:pt x="384001" y="333705"/>
                                  <a:pt x="497681" y="215837"/>
                                </a:cubicBezTo>
                                <a:close/>
                                <a:moveTo>
                                  <a:pt x="1288733" y="176022"/>
                                </a:moveTo>
                                <a:lnTo>
                                  <a:pt x="1282160" y="165354"/>
                                </a:lnTo>
                                <a:lnTo>
                                  <a:pt x="1267873" y="158210"/>
                                </a:lnTo>
                                <a:lnTo>
                                  <a:pt x="1256729" y="166687"/>
                                </a:lnTo>
                                <a:lnTo>
                                  <a:pt x="1271016" y="174308"/>
                                </a:lnTo>
                                <a:lnTo>
                                  <a:pt x="1286351" y="186023"/>
                                </a:lnTo>
                                <a:close/>
                                <a:moveTo>
                                  <a:pt x="1221962" y="484156"/>
                                </a:moveTo>
                                <a:lnTo>
                                  <a:pt x="1221962" y="492538"/>
                                </a:lnTo>
                                <a:lnTo>
                                  <a:pt x="1241012" y="486918"/>
                                </a:lnTo>
                                <a:lnTo>
                                  <a:pt x="1246823" y="475393"/>
                                </a:lnTo>
                                <a:lnTo>
                                  <a:pt x="1233773" y="458248"/>
                                </a:lnTo>
                                <a:lnTo>
                                  <a:pt x="1240727" y="447770"/>
                                </a:lnTo>
                                <a:lnTo>
                                  <a:pt x="1258348" y="460343"/>
                                </a:lnTo>
                                <a:lnTo>
                                  <a:pt x="1261586" y="457772"/>
                                </a:lnTo>
                                <a:lnTo>
                                  <a:pt x="1258062" y="455295"/>
                                </a:lnTo>
                                <a:lnTo>
                                  <a:pt x="1254062" y="447675"/>
                                </a:lnTo>
                                <a:lnTo>
                                  <a:pt x="1261301" y="443484"/>
                                </a:lnTo>
                                <a:lnTo>
                                  <a:pt x="1254252" y="433959"/>
                                </a:lnTo>
                                <a:lnTo>
                                  <a:pt x="1237679" y="442341"/>
                                </a:lnTo>
                                <a:lnTo>
                                  <a:pt x="1232154" y="452723"/>
                                </a:lnTo>
                                <a:lnTo>
                                  <a:pt x="1228820" y="461772"/>
                                </a:lnTo>
                                <a:lnTo>
                                  <a:pt x="1236155" y="474059"/>
                                </a:lnTo>
                                <a:lnTo>
                                  <a:pt x="1233488" y="479774"/>
                                </a:lnTo>
                                <a:close/>
                                <a:moveTo>
                                  <a:pt x="432340" y="973931"/>
                                </a:moveTo>
                                <a:lnTo>
                                  <a:pt x="433769" y="968978"/>
                                </a:lnTo>
                                <a:lnTo>
                                  <a:pt x="424244" y="947642"/>
                                </a:lnTo>
                                <a:lnTo>
                                  <a:pt x="412623" y="943356"/>
                                </a:lnTo>
                                <a:close/>
                                <a:moveTo>
                                  <a:pt x="878872" y="563594"/>
                                </a:moveTo>
                                <a:cubicBezTo>
                                  <a:pt x="878872" y="581882"/>
                                  <a:pt x="890016" y="594836"/>
                                  <a:pt x="910304" y="605980"/>
                                </a:cubicBezTo>
                                <a:cubicBezTo>
                                  <a:pt x="910304" y="605980"/>
                                  <a:pt x="910304" y="602837"/>
                                  <a:pt x="910304" y="597789"/>
                                </a:cubicBezTo>
                                <a:lnTo>
                                  <a:pt x="897541" y="585026"/>
                                </a:lnTo>
                                <a:lnTo>
                                  <a:pt x="904304" y="572738"/>
                                </a:lnTo>
                                <a:lnTo>
                                  <a:pt x="909828" y="571214"/>
                                </a:lnTo>
                                <a:cubicBezTo>
                                  <a:pt x="909828" y="549878"/>
                                  <a:pt x="908971" y="525971"/>
                                  <a:pt x="908876" y="522542"/>
                                </a:cubicBezTo>
                                <a:lnTo>
                                  <a:pt x="907923" y="522542"/>
                                </a:lnTo>
                                <a:cubicBezTo>
                                  <a:pt x="889063" y="533019"/>
                                  <a:pt x="878872" y="545592"/>
                                  <a:pt x="878872" y="563594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7" name="Freeform: Shape 237"/>
                        <wps:cNvSpPr/>
                        <wps:spPr>
                          <a:xfrm>
                            <a:off x="1000791" y="1131570"/>
                            <a:ext cx="79691" cy="129825"/>
                          </a:xfrm>
                          <a:custGeom>
                            <a:avLst/>
                            <a:gdLst>
                              <a:gd name="connsiteX0" fmla="*/ 0 w 79691"/>
                              <a:gd name="connsiteY0" fmla="*/ 43053 h 129825"/>
                              <a:gd name="connsiteX1" fmla="*/ 79153 w 79691"/>
                              <a:gd name="connsiteY1" fmla="*/ 129826 h 129825"/>
                              <a:gd name="connsiteX2" fmla="*/ 952 w 79691"/>
                              <a:gd name="connsiteY2" fmla="*/ 0 h 129825"/>
                              <a:gd name="connsiteX3" fmla="*/ 0 w 79691"/>
                              <a:gd name="connsiteY3" fmla="*/ 43053 h 12982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79691" h="129825">
                                <a:moveTo>
                                  <a:pt x="0" y="43053"/>
                                </a:moveTo>
                                <a:cubicBezTo>
                                  <a:pt x="34290" y="60388"/>
                                  <a:pt x="65913" y="84392"/>
                                  <a:pt x="79153" y="129826"/>
                                </a:cubicBezTo>
                                <a:cubicBezTo>
                                  <a:pt x="84963" y="54578"/>
                                  <a:pt x="42767" y="22003"/>
                                  <a:pt x="952" y="0"/>
                                </a:cubicBezTo>
                                <a:cubicBezTo>
                                  <a:pt x="952" y="95"/>
                                  <a:pt x="0" y="43148"/>
                                  <a:pt x="0" y="43053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8" name="Freeform: Shape 238"/>
                        <wps:cNvSpPr/>
                        <wps:spPr>
                          <a:xfrm>
                            <a:off x="765905" y="236315"/>
                            <a:ext cx="462819" cy="612743"/>
                          </a:xfrm>
                          <a:custGeom>
                            <a:avLst/>
                            <a:gdLst>
                              <a:gd name="connsiteX0" fmla="*/ 462820 w 462819"/>
                              <a:gd name="connsiteY0" fmla="*/ 175165 h 612743"/>
                              <a:gd name="connsiteX1" fmla="*/ 291846 w 462819"/>
                              <a:gd name="connsiteY1" fmla="*/ 4286 h 612743"/>
                              <a:gd name="connsiteX2" fmla="*/ 254794 w 462819"/>
                              <a:gd name="connsiteY2" fmla="*/ 0 h 612743"/>
                              <a:gd name="connsiteX3" fmla="*/ 254032 w 462819"/>
                              <a:gd name="connsiteY3" fmla="*/ 33909 h 612743"/>
                              <a:gd name="connsiteX4" fmla="*/ 253079 w 462819"/>
                              <a:gd name="connsiteY4" fmla="*/ 74581 h 612743"/>
                              <a:gd name="connsiteX5" fmla="*/ 276415 w 462819"/>
                              <a:gd name="connsiteY5" fmla="*/ 77819 h 612743"/>
                              <a:gd name="connsiteX6" fmla="*/ 372237 w 462819"/>
                              <a:gd name="connsiteY6" fmla="*/ 175165 h 612743"/>
                              <a:gd name="connsiteX7" fmla="*/ 248412 w 462819"/>
                              <a:gd name="connsiteY7" fmla="*/ 282988 h 612743"/>
                              <a:gd name="connsiteX8" fmla="*/ 225838 w 462819"/>
                              <a:gd name="connsiteY8" fmla="*/ 288893 h 612743"/>
                              <a:gd name="connsiteX9" fmla="*/ 162877 w 462819"/>
                              <a:gd name="connsiteY9" fmla="*/ 304610 h 612743"/>
                              <a:gd name="connsiteX10" fmla="*/ 140494 w 462819"/>
                              <a:gd name="connsiteY10" fmla="*/ 310991 h 612743"/>
                              <a:gd name="connsiteX11" fmla="*/ 140494 w 462819"/>
                              <a:gd name="connsiteY11" fmla="*/ 310991 h 612743"/>
                              <a:gd name="connsiteX12" fmla="*/ 0 w 462819"/>
                              <a:gd name="connsiteY12" fmla="*/ 463391 h 612743"/>
                              <a:gd name="connsiteX13" fmla="*/ 146399 w 462819"/>
                              <a:gd name="connsiteY13" fmla="*/ 612743 h 612743"/>
                              <a:gd name="connsiteX14" fmla="*/ 144875 w 462819"/>
                              <a:gd name="connsiteY14" fmla="*/ 532543 h 612743"/>
                              <a:gd name="connsiteX15" fmla="*/ 90488 w 462819"/>
                              <a:gd name="connsiteY15" fmla="*/ 464725 h 612743"/>
                              <a:gd name="connsiteX16" fmla="*/ 142303 w 462819"/>
                              <a:gd name="connsiteY16" fmla="*/ 398050 h 612743"/>
                              <a:gd name="connsiteX17" fmla="*/ 164592 w 462819"/>
                              <a:gd name="connsiteY17" fmla="*/ 389382 h 612743"/>
                              <a:gd name="connsiteX18" fmla="*/ 224123 w 462819"/>
                              <a:gd name="connsiteY18" fmla="*/ 372904 h 612743"/>
                              <a:gd name="connsiteX19" fmla="*/ 246697 w 462819"/>
                              <a:gd name="connsiteY19" fmla="*/ 367475 h 612743"/>
                              <a:gd name="connsiteX20" fmla="*/ 246697 w 462819"/>
                              <a:gd name="connsiteY20" fmla="*/ 367475 h 612743"/>
                              <a:gd name="connsiteX21" fmla="*/ 462820 w 462819"/>
                              <a:gd name="connsiteY21" fmla="*/ 175165 h 61274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</a:cxnLst>
                            <a:rect l="l" t="t" r="r" b="b"/>
                            <a:pathLst>
                              <a:path w="462819" h="612743">
                                <a:moveTo>
                                  <a:pt x="462820" y="175165"/>
                                </a:moveTo>
                                <a:cubicBezTo>
                                  <a:pt x="462820" y="106870"/>
                                  <a:pt x="413290" y="31052"/>
                                  <a:pt x="291846" y="4286"/>
                                </a:cubicBezTo>
                                <a:cubicBezTo>
                                  <a:pt x="279597" y="2070"/>
                                  <a:pt x="267224" y="638"/>
                                  <a:pt x="254794" y="0"/>
                                </a:cubicBezTo>
                                <a:cubicBezTo>
                                  <a:pt x="254794" y="10287"/>
                                  <a:pt x="254032" y="33909"/>
                                  <a:pt x="254032" y="33909"/>
                                </a:cubicBezTo>
                                <a:cubicBezTo>
                                  <a:pt x="254032" y="41339"/>
                                  <a:pt x="253270" y="68675"/>
                                  <a:pt x="253079" y="74581"/>
                                </a:cubicBezTo>
                                <a:cubicBezTo>
                                  <a:pt x="260918" y="75124"/>
                                  <a:pt x="268719" y="76206"/>
                                  <a:pt x="276415" y="77819"/>
                                </a:cubicBezTo>
                                <a:cubicBezTo>
                                  <a:pt x="346996" y="94679"/>
                                  <a:pt x="372237" y="134969"/>
                                  <a:pt x="372237" y="175165"/>
                                </a:cubicBezTo>
                                <a:cubicBezTo>
                                  <a:pt x="372237" y="240030"/>
                                  <a:pt x="316801" y="264509"/>
                                  <a:pt x="248412" y="282988"/>
                                </a:cubicBezTo>
                                <a:lnTo>
                                  <a:pt x="225838" y="288893"/>
                                </a:lnTo>
                                <a:cubicBezTo>
                                  <a:pt x="205168" y="294037"/>
                                  <a:pt x="183928" y="298990"/>
                                  <a:pt x="162877" y="304610"/>
                                </a:cubicBezTo>
                                <a:cubicBezTo>
                                  <a:pt x="155353" y="306610"/>
                                  <a:pt x="147923" y="308801"/>
                                  <a:pt x="140494" y="310991"/>
                                </a:cubicBezTo>
                                <a:lnTo>
                                  <a:pt x="140494" y="310991"/>
                                </a:lnTo>
                                <a:cubicBezTo>
                                  <a:pt x="64960" y="334042"/>
                                  <a:pt x="0" y="370427"/>
                                  <a:pt x="0" y="463391"/>
                                </a:cubicBezTo>
                                <a:cubicBezTo>
                                  <a:pt x="0" y="556355"/>
                                  <a:pt x="74104" y="590455"/>
                                  <a:pt x="146399" y="612743"/>
                                </a:cubicBezTo>
                                <a:cubicBezTo>
                                  <a:pt x="145954" y="586137"/>
                                  <a:pt x="145447" y="559403"/>
                                  <a:pt x="144875" y="532543"/>
                                </a:cubicBezTo>
                                <a:cubicBezTo>
                                  <a:pt x="112966" y="517589"/>
                                  <a:pt x="90488" y="497872"/>
                                  <a:pt x="90488" y="464725"/>
                                </a:cubicBezTo>
                                <a:cubicBezTo>
                                  <a:pt x="90488" y="431578"/>
                                  <a:pt x="110966" y="412718"/>
                                  <a:pt x="142303" y="398050"/>
                                </a:cubicBezTo>
                                <a:cubicBezTo>
                                  <a:pt x="149257" y="394906"/>
                                  <a:pt x="156686" y="392049"/>
                                  <a:pt x="164592" y="389382"/>
                                </a:cubicBezTo>
                                <a:cubicBezTo>
                                  <a:pt x="182594" y="383286"/>
                                  <a:pt x="202692" y="378047"/>
                                  <a:pt x="224123" y="372904"/>
                                </a:cubicBezTo>
                                <a:lnTo>
                                  <a:pt x="246697" y="367475"/>
                                </a:lnTo>
                                <a:lnTo>
                                  <a:pt x="246697" y="367475"/>
                                </a:lnTo>
                                <a:cubicBezTo>
                                  <a:pt x="348520" y="343662"/>
                                  <a:pt x="462820" y="311753"/>
                                  <a:pt x="462820" y="17516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9" name="Freeform: Shape 239"/>
                        <wps:cNvSpPr/>
                        <wps:spPr>
                          <a:xfrm>
                            <a:off x="862583" y="804005"/>
                            <a:ext cx="260604" cy="332708"/>
                          </a:xfrm>
                          <a:custGeom>
                            <a:avLst/>
                            <a:gdLst>
                              <a:gd name="connsiteX0" fmla="*/ 0 w 260604"/>
                              <a:gd name="connsiteY0" fmla="*/ 259651 h 332708"/>
                              <a:gd name="connsiteX1" fmla="*/ 55150 w 260604"/>
                              <a:gd name="connsiteY1" fmla="*/ 332708 h 332708"/>
                              <a:gd name="connsiteX2" fmla="*/ 54007 w 260604"/>
                              <a:gd name="connsiteY2" fmla="*/ 267653 h 332708"/>
                              <a:gd name="connsiteX3" fmla="*/ 74772 w 260604"/>
                              <a:gd name="connsiteY3" fmla="*/ 244888 h 332708"/>
                              <a:gd name="connsiteX4" fmla="*/ 118491 w 260604"/>
                              <a:gd name="connsiteY4" fmla="*/ 228219 h 332708"/>
                              <a:gd name="connsiteX5" fmla="*/ 141447 w 260604"/>
                              <a:gd name="connsiteY5" fmla="*/ 220313 h 332708"/>
                              <a:gd name="connsiteX6" fmla="*/ 141447 w 260604"/>
                              <a:gd name="connsiteY6" fmla="*/ 220313 h 332708"/>
                              <a:gd name="connsiteX7" fmla="*/ 260604 w 260604"/>
                              <a:gd name="connsiteY7" fmla="*/ 115538 h 332708"/>
                              <a:gd name="connsiteX8" fmla="*/ 146304 w 260604"/>
                              <a:gd name="connsiteY8" fmla="*/ 0 h 332708"/>
                              <a:gd name="connsiteX9" fmla="*/ 144780 w 260604"/>
                              <a:gd name="connsiteY9" fmla="*/ 74390 h 332708"/>
                              <a:gd name="connsiteX10" fmla="*/ 186881 w 260604"/>
                              <a:gd name="connsiteY10" fmla="*/ 115538 h 332708"/>
                              <a:gd name="connsiteX11" fmla="*/ 142971 w 260604"/>
                              <a:gd name="connsiteY11" fmla="*/ 160496 h 332708"/>
                              <a:gd name="connsiteX12" fmla="*/ 120587 w 260604"/>
                              <a:gd name="connsiteY12" fmla="*/ 168307 h 332708"/>
                              <a:gd name="connsiteX13" fmla="*/ 75343 w 260604"/>
                              <a:gd name="connsiteY13" fmla="*/ 183547 h 332708"/>
                              <a:gd name="connsiteX14" fmla="*/ 52959 w 260604"/>
                              <a:gd name="connsiteY14" fmla="*/ 193072 h 332708"/>
                              <a:gd name="connsiteX15" fmla="*/ 0 w 260604"/>
                              <a:gd name="connsiteY15" fmla="*/ 259651 h 33270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</a:cxnLst>
                            <a:rect l="l" t="t" r="r" b="b"/>
                            <a:pathLst>
                              <a:path w="260604" h="332708">
                                <a:moveTo>
                                  <a:pt x="0" y="259651"/>
                                </a:moveTo>
                                <a:cubicBezTo>
                                  <a:pt x="0" y="296989"/>
                                  <a:pt x="27623" y="316801"/>
                                  <a:pt x="55150" y="332708"/>
                                </a:cubicBezTo>
                                <a:cubicBezTo>
                                  <a:pt x="55150" y="326422"/>
                                  <a:pt x="54007" y="268605"/>
                                  <a:pt x="54007" y="267653"/>
                                </a:cubicBezTo>
                                <a:cubicBezTo>
                                  <a:pt x="54579" y="256127"/>
                                  <a:pt x="65723" y="249174"/>
                                  <a:pt x="74772" y="244888"/>
                                </a:cubicBezTo>
                                <a:cubicBezTo>
                                  <a:pt x="89045" y="238573"/>
                                  <a:pt x="103642" y="233010"/>
                                  <a:pt x="118491" y="228219"/>
                                </a:cubicBezTo>
                                <a:cubicBezTo>
                                  <a:pt x="126683" y="225361"/>
                                  <a:pt x="133636" y="222599"/>
                                  <a:pt x="141447" y="220313"/>
                                </a:cubicBezTo>
                                <a:lnTo>
                                  <a:pt x="141447" y="220313"/>
                                </a:lnTo>
                                <a:cubicBezTo>
                                  <a:pt x="196692" y="203644"/>
                                  <a:pt x="260604" y="182213"/>
                                  <a:pt x="260604" y="115538"/>
                                </a:cubicBezTo>
                                <a:cubicBezTo>
                                  <a:pt x="260604" y="48863"/>
                                  <a:pt x="205836" y="20288"/>
                                  <a:pt x="146304" y="0"/>
                                </a:cubicBezTo>
                                <a:cubicBezTo>
                                  <a:pt x="146304" y="21431"/>
                                  <a:pt x="145257" y="52768"/>
                                  <a:pt x="144780" y="74390"/>
                                </a:cubicBezTo>
                                <a:cubicBezTo>
                                  <a:pt x="170117" y="83915"/>
                                  <a:pt x="186881" y="96393"/>
                                  <a:pt x="186881" y="115538"/>
                                </a:cubicBezTo>
                                <a:cubicBezTo>
                                  <a:pt x="186881" y="139636"/>
                                  <a:pt x="161163" y="153638"/>
                                  <a:pt x="142971" y="160496"/>
                                </a:cubicBezTo>
                                <a:cubicBezTo>
                                  <a:pt x="135351" y="163449"/>
                                  <a:pt x="123921" y="167259"/>
                                  <a:pt x="120587" y="168307"/>
                                </a:cubicBezTo>
                                <a:cubicBezTo>
                                  <a:pt x="105918" y="172879"/>
                                  <a:pt x="90107" y="177832"/>
                                  <a:pt x="75343" y="183547"/>
                                </a:cubicBezTo>
                                <a:cubicBezTo>
                                  <a:pt x="67710" y="186299"/>
                                  <a:pt x="60236" y="189481"/>
                                  <a:pt x="52959" y="193072"/>
                                </a:cubicBezTo>
                                <a:cubicBezTo>
                                  <a:pt x="26670" y="206216"/>
                                  <a:pt x="-95" y="225552"/>
                                  <a:pt x="0" y="25965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0" name="Freeform: Shape 240"/>
                        <wps:cNvSpPr/>
                        <wps:spPr>
                          <a:xfrm>
                            <a:off x="624935" y="246983"/>
                            <a:ext cx="277272" cy="267081"/>
                          </a:xfrm>
                          <a:custGeom>
                            <a:avLst/>
                            <a:gdLst>
                              <a:gd name="connsiteX0" fmla="*/ 275082 w 277272"/>
                              <a:gd name="connsiteY0" fmla="*/ 0 h 267081"/>
                              <a:gd name="connsiteX1" fmla="*/ 208407 w 277272"/>
                              <a:gd name="connsiteY1" fmla="*/ 27146 h 267081"/>
                              <a:gd name="connsiteX2" fmla="*/ 116300 w 277272"/>
                              <a:gd name="connsiteY2" fmla="*/ 74200 h 267081"/>
                              <a:gd name="connsiteX3" fmla="*/ 84582 w 277272"/>
                              <a:gd name="connsiteY3" fmla="*/ 114967 h 267081"/>
                              <a:gd name="connsiteX4" fmla="*/ 65532 w 277272"/>
                              <a:gd name="connsiteY4" fmla="*/ 167259 h 267081"/>
                              <a:gd name="connsiteX5" fmla="*/ 57150 w 277272"/>
                              <a:gd name="connsiteY5" fmla="*/ 196882 h 267081"/>
                              <a:gd name="connsiteX6" fmla="*/ 57150 w 277272"/>
                              <a:gd name="connsiteY6" fmla="*/ 197453 h 267081"/>
                              <a:gd name="connsiteX7" fmla="*/ 44386 w 277272"/>
                              <a:gd name="connsiteY7" fmla="*/ 221075 h 267081"/>
                              <a:gd name="connsiteX8" fmla="*/ 0 w 277272"/>
                              <a:gd name="connsiteY8" fmla="*/ 238792 h 267081"/>
                              <a:gd name="connsiteX9" fmla="*/ 38100 w 277272"/>
                              <a:gd name="connsiteY9" fmla="*/ 235648 h 267081"/>
                              <a:gd name="connsiteX10" fmla="*/ 29718 w 277272"/>
                              <a:gd name="connsiteY10" fmla="*/ 267081 h 267081"/>
                              <a:gd name="connsiteX11" fmla="*/ 68771 w 277272"/>
                              <a:gd name="connsiteY11" fmla="*/ 208217 h 267081"/>
                              <a:gd name="connsiteX12" fmla="*/ 121539 w 277272"/>
                              <a:gd name="connsiteY12" fmla="*/ 192405 h 267081"/>
                              <a:gd name="connsiteX13" fmla="*/ 218599 w 277272"/>
                              <a:gd name="connsiteY13" fmla="*/ 122777 h 267081"/>
                              <a:gd name="connsiteX14" fmla="*/ 277273 w 277272"/>
                              <a:gd name="connsiteY14" fmla="*/ 78486 h 267081"/>
                              <a:gd name="connsiteX15" fmla="*/ 275082 w 277272"/>
                              <a:gd name="connsiteY15" fmla="*/ 0 h 267081"/>
                              <a:gd name="connsiteX16" fmla="*/ 135255 w 277272"/>
                              <a:gd name="connsiteY16" fmla="*/ 125254 h 267081"/>
                              <a:gd name="connsiteX17" fmla="*/ 118015 w 277272"/>
                              <a:gd name="connsiteY17" fmla="*/ 128969 h 267081"/>
                              <a:gd name="connsiteX18" fmla="*/ 138589 w 277272"/>
                              <a:gd name="connsiteY18" fmla="*/ 95917 h 267081"/>
                              <a:gd name="connsiteX19" fmla="*/ 162592 w 277272"/>
                              <a:gd name="connsiteY19" fmla="*/ 96679 h 2670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</a:cxnLst>
                            <a:rect l="l" t="t" r="r" b="b"/>
                            <a:pathLst>
                              <a:path w="277272" h="267081">
                                <a:moveTo>
                                  <a:pt x="275082" y="0"/>
                                </a:moveTo>
                                <a:cubicBezTo>
                                  <a:pt x="252152" y="7211"/>
                                  <a:pt x="229853" y="16291"/>
                                  <a:pt x="208407" y="27146"/>
                                </a:cubicBezTo>
                                <a:cubicBezTo>
                                  <a:pt x="184594" y="35052"/>
                                  <a:pt x="151257" y="36671"/>
                                  <a:pt x="116300" y="74200"/>
                                </a:cubicBezTo>
                                <a:cubicBezTo>
                                  <a:pt x="104990" y="87199"/>
                                  <a:pt x="94401" y="100808"/>
                                  <a:pt x="84582" y="114967"/>
                                </a:cubicBezTo>
                                <a:cubicBezTo>
                                  <a:pt x="74104" y="130016"/>
                                  <a:pt x="73628" y="154210"/>
                                  <a:pt x="65532" y="167259"/>
                                </a:cubicBezTo>
                                <a:cubicBezTo>
                                  <a:pt x="54483" y="186309"/>
                                  <a:pt x="57150" y="196882"/>
                                  <a:pt x="57150" y="196882"/>
                                </a:cubicBezTo>
                                <a:lnTo>
                                  <a:pt x="57150" y="197453"/>
                                </a:lnTo>
                                <a:cubicBezTo>
                                  <a:pt x="55101" y="206333"/>
                                  <a:pt x="50691" y="214495"/>
                                  <a:pt x="44386" y="221075"/>
                                </a:cubicBezTo>
                                <a:cubicBezTo>
                                  <a:pt x="33743" y="234385"/>
                                  <a:pt x="16883" y="241115"/>
                                  <a:pt x="0" y="238792"/>
                                </a:cubicBezTo>
                                <a:cubicBezTo>
                                  <a:pt x="15811" y="246698"/>
                                  <a:pt x="38100" y="235648"/>
                                  <a:pt x="38100" y="235648"/>
                                </a:cubicBezTo>
                                <a:cubicBezTo>
                                  <a:pt x="34723" y="245962"/>
                                  <a:pt x="31925" y="256456"/>
                                  <a:pt x="29718" y="267081"/>
                                </a:cubicBezTo>
                                <a:cubicBezTo>
                                  <a:pt x="47434" y="226981"/>
                                  <a:pt x="63722" y="212312"/>
                                  <a:pt x="68771" y="208217"/>
                                </a:cubicBezTo>
                                <a:cubicBezTo>
                                  <a:pt x="76390" y="209931"/>
                                  <a:pt x="92202" y="209264"/>
                                  <a:pt x="121539" y="192405"/>
                                </a:cubicBezTo>
                                <a:cubicBezTo>
                                  <a:pt x="154686" y="173355"/>
                                  <a:pt x="204502" y="142399"/>
                                  <a:pt x="218599" y="122777"/>
                                </a:cubicBezTo>
                                <a:cubicBezTo>
                                  <a:pt x="233465" y="102654"/>
                                  <a:pt x="253845" y="87269"/>
                                  <a:pt x="277273" y="78486"/>
                                </a:cubicBezTo>
                                <a:cubicBezTo>
                                  <a:pt x="276225" y="48292"/>
                                  <a:pt x="275654" y="22193"/>
                                  <a:pt x="275082" y="0"/>
                                </a:cubicBezTo>
                                <a:close/>
                                <a:moveTo>
                                  <a:pt x="135255" y="125254"/>
                                </a:moveTo>
                                <a:lnTo>
                                  <a:pt x="118015" y="128969"/>
                                </a:lnTo>
                                <a:lnTo>
                                  <a:pt x="138589" y="95917"/>
                                </a:lnTo>
                                <a:lnTo>
                                  <a:pt x="162592" y="966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1" name="Freeform: Shape 241"/>
                        <wps:cNvSpPr/>
                        <wps:spPr>
                          <a:xfrm>
                            <a:off x="939164" y="1054893"/>
                            <a:ext cx="41719" cy="358163"/>
                          </a:xfrm>
                          <a:custGeom>
                            <a:avLst/>
                            <a:gdLst>
                              <a:gd name="connsiteX0" fmla="*/ 29337 w 41719"/>
                              <a:gd name="connsiteY0" fmla="*/ 4096 h 358163"/>
                              <a:gd name="connsiteX1" fmla="*/ 12573 w 41719"/>
                              <a:gd name="connsiteY1" fmla="*/ 10573 h 358163"/>
                              <a:gd name="connsiteX2" fmla="*/ 0 w 41719"/>
                              <a:gd name="connsiteY2" fmla="*/ 17335 h 358163"/>
                              <a:gd name="connsiteX3" fmla="*/ 5334 w 41719"/>
                              <a:gd name="connsiteY3" fmla="*/ 313372 h 358163"/>
                              <a:gd name="connsiteX4" fmla="*/ 35623 w 41719"/>
                              <a:gd name="connsiteY4" fmla="*/ 313372 h 358163"/>
                              <a:gd name="connsiteX5" fmla="*/ 41720 w 41719"/>
                              <a:gd name="connsiteY5" fmla="*/ 0 h 358163"/>
                              <a:gd name="connsiteX6" fmla="*/ 29337 w 41719"/>
                              <a:gd name="connsiteY6" fmla="*/ 4096 h 35816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</a:cxnLst>
                            <a:rect l="l" t="t" r="r" b="b"/>
                            <a:pathLst>
                              <a:path w="41719" h="358163">
                                <a:moveTo>
                                  <a:pt x="29337" y="4096"/>
                                </a:moveTo>
                                <a:cubicBezTo>
                                  <a:pt x="26098" y="5239"/>
                                  <a:pt x="17812" y="8763"/>
                                  <a:pt x="12573" y="10573"/>
                                </a:cubicBezTo>
                                <a:cubicBezTo>
                                  <a:pt x="7334" y="12383"/>
                                  <a:pt x="0" y="15431"/>
                                  <a:pt x="0" y="17335"/>
                                </a:cubicBezTo>
                                <a:cubicBezTo>
                                  <a:pt x="0" y="19240"/>
                                  <a:pt x="5334" y="306991"/>
                                  <a:pt x="5334" y="313372"/>
                                </a:cubicBezTo>
                                <a:cubicBezTo>
                                  <a:pt x="5334" y="372904"/>
                                  <a:pt x="35623" y="373285"/>
                                  <a:pt x="35623" y="313372"/>
                                </a:cubicBezTo>
                                <a:cubicBezTo>
                                  <a:pt x="35623" y="309086"/>
                                  <a:pt x="41720" y="0"/>
                                  <a:pt x="41720" y="0"/>
                                </a:cubicBezTo>
                                <a:cubicBezTo>
                                  <a:pt x="41720" y="0"/>
                                  <a:pt x="34481" y="2381"/>
                                  <a:pt x="29337" y="409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2" name="Freeform: Shape 242"/>
                        <wps:cNvSpPr/>
                        <wps:spPr>
                          <a:xfrm>
                            <a:off x="930973" y="633412"/>
                            <a:ext cx="58578" cy="330136"/>
                          </a:xfrm>
                          <a:custGeom>
                            <a:avLst/>
                            <a:gdLst>
                              <a:gd name="connsiteX0" fmla="*/ 6096 w 58578"/>
                              <a:gd name="connsiteY0" fmla="*/ 330137 h 330136"/>
                              <a:gd name="connsiteX1" fmla="*/ 33719 w 58578"/>
                              <a:gd name="connsiteY1" fmla="*/ 321278 h 330136"/>
                              <a:gd name="connsiteX2" fmla="*/ 52102 w 58578"/>
                              <a:gd name="connsiteY2" fmla="*/ 315563 h 330136"/>
                              <a:gd name="connsiteX3" fmla="*/ 58579 w 58578"/>
                              <a:gd name="connsiteY3" fmla="*/ 0 h 330136"/>
                              <a:gd name="connsiteX4" fmla="*/ 0 w 58578"/>
                              <a:gd name="connsiteY4" fmla="*/ 16859 h 330136"/>
                              <a:gd name="connsiteX5" fmla="*/ 6096 w 58578"/>
                              <a:gd name="connsiteY5" fmla="*/ 330137 h 33013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58578" h="330136">
                                <a:moveTo>
                                  <a:pt x="6096" y="330137"/>
                                </a:moveTo>
                                <a:cubicBezTo>
                                  <a:pt x="15621" y="326898"/>
                                  <a:pt x="25146" y="324040"/>
                                  <a:pt x="33719" y="321278"/>
                                </a:cubicBezTo>
                                <a:lnTo>
                                  <a:pt x="52102" y="315563"/>
                                </a:lnTo>
                                <a:cubicBezTo>
                                  <a:pt x="52102" y="297371"/>
                                  <a:pt x="57626" y="45720"/>
                                  <a:pt x="58579" y="0"/>
                                </a:cubicBezTo>
                                <a:cubicBezTo>
                                  <a:pt x="38767" y="4586"/>
                                  <a:pt x="19217" y="10214"/>
                                  <a:pt x="0" y="16859"/>
                                </a:cubicBezTo>
                                <a:cubicBezTo>
                                  <a:pt x="667" y="51149"/>
                                  <a:pt x="5620" y="302705"/>
                                  <a:pt x="6096" y="330137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3" name="Freeform: Shape 243"/>
                        <wps:cNvSpPr/>
                        <wps:spPr>
                          <a:xfrm>
                            <a:off x="906421" y="0"/>
                            <a:ext cx="109421" cy="517874"/>
                          </a:xfrm>
                          <a:custGeom>
                            <a:avLst/>
                            <a:gdLst>
                              <a:gd name="connsiteX0" fmla="*/ 55604 w 109421"/>
                              <a:gd name="connsiteY0" fmla="*/ 0 h 517874"/>
                              <a:gd name="connsiteX1" fmla="*/ 13408 w 109421"/>
                              <a:gd name="connsiteY1" fmla="*/ 167450 h 517874"/>
                              <a:gd name="connsiteX2" fmla="*/ 21600 w 109421"/>
                              <a:gd name="connsiteY2" fmla="*/ 517874 h 517874"/>
                              <a:gd name="connsiteX3" fmla="*/ 59700 w 109421"/>
                              <a:gd name="connsiteY3" fmla="*/ 508349 h 517874"/>
                              <a:gd name="connsiteX4" fmla="*/ 85417 w 109421"/>
                              <a:gd name="connsiteY4" fmla="*/ 501872 h 517874"/>
                              <a:gd name="connsiteX5" fmla="*/ 93132 w 109421"/>
                              <a:gd name="connsiteY5" fmla="*/ 167069 h 517874"/>
                              <a:gd name="connsiteX6" fmla="*/ 55604 w 109421"/>
                              <a:gd name="connsiteY6" fmla="*/ 0 h 51787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</a:cxnLst>
                            <a:rect l="l" t="t" r="r" b="b"/>
                            <a:pathLst>
                              <a:path w="109421" h="517874">
                                <a:moveTo>
                                  <a:pt x="55604" y="0"/>
                                </a:moveTo>
                                <a:cubicBezTo>
                                  <a:pt x="-29550" y="0"/>
                                  <a:pt x="6645" y="126302"/>
                                  <a:pt x="13408" y="167450"/>
                                </a:cubicBezTo>
                                <a:cubicBezTo>
                                  <a:pt x="13408" y="169450"/>
                                  <a:pt x="20266" y="453200"/>
                                  <a:pt x="21600" y="517874"/>
                                </a:cubicBezTo>
                                <a:cubicBezTo>
                                  <a:pt x="34554" y="514445"/>
                                  <a:pt x="47412" y="511302"/>
                                  <a:pt x="59700" y="508349"/>
                                </a:cubicBezTo>
                                <a:lnTo>
                                  <a:pt x="85417" y="501872"/>
                                </a:lnTo>
                                <a:cubicBezTo>
                                  <a:pt x="86655" y="439293"/>
                                  <a:pt x="92942" y="168497"/>
                                  <a:pt x="93132" y="167069"/>
                                </a:cubicBezTo>
                                <a:cubicBezTo>
                                  <a:pt x="98752" y="122968"/>
                                  <a:pt x="143329" y="0"/>
                                  <a:pt x="5560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4" name="Freeform: Shape 244"/>
                        <wps:cNvSpPr/>
                        <wps:spPr>
                          <a:xfrm>
                            <a:off x="2089213" y="315848"/>
                            <a:ext cx="527780" cy="480536"/>
                          </a:xfrm>
                          <a:custGeom>
                            <a:avLst/>
                            <a:gdLst>
                              <a:gd name="connsiteX0" fmla="*/ 264890 w 527780"/>
                              <a:gd name="connsiteY0" fmla="*/ 86773 h 480536"/>
                              <a:gd name="connsiteX1" fmla="*/ 263462 w 527780"/>
                              <a:gd name="connsiteY1" fmla="*/ 86773 h 480536"/>
                              <a:gd name="connsiteX2" fmla="*/ 191357 w 527780"/>
                              <a:gd name="connsiteY2" fmla="*/ 480536 h 480536"/>
                              <a:gd name="connsiteX3" fmla="*/ 92488 w 527780"/>
                              <a:gd name="connsiteY3" fmla="*/ 480536 h 480536"/>
                              <a:gd name="connsiteX4" fmla="*/ 0 w 527780"/>
                              <a:gd name="connsiteY4" fmla="*/ 0 h 480536"/>
                              <a:gd name="connsiteX5" fmla="*/ 78677 w 527780"/>
                              <a:gd name="connsiteY5" fmla="*/ 0 h 480536"/>
                              <a:gd name="connsiteX6" fmla="*/ 142970 w 527780"/>
                              <a:gd name="connsiteY6" fmla="*/ 370427 h 480536"/>
                              <a:gd name="connsiteX7" fmla="*/ 144209 w 527780"/>
                              <a:gd name="connsiteY7" fmla="*/ 370427 h 480536"/>
                              <a:gd name="connsiteX8" fmla="*/ 213074 w 527780"/>
                              <a:gd name="connsiteY8" fmla="*/ 0 h 480536"/>
                              <a:gd name="connsiteX9" fmla="*/ 315373 w 527780"/>
                              <a:gd name="connsiteY9" fmla="*/ 0 h 480536"/>
                              <a:gd name="connsiteX10" fmla="*/ 383572 w 527780"/>
                              <a:gd name="connsiteY10" fmla="*/ 370427 h 480536"/>
                              <a:gd name="connsiteX11" fmla="*/ 384905 w 527780"/>
                              <a:gd name="connsiteY11" fmla="*/ 370427 h 480536"/>
                              <a:gd name="connsiteX12" fmla="*/ 451580 w 527780"/>
                              <a:gd name="connsiteY12" fmla="*/ 0 h 480536"/>
                              <a:gd name="connsiteX13" fmla="*/ 527780 w 527780"/>
                              <a:gd name="connsiteY13" fmla="*/ 0 h 480536"/>
                              <a:gd name="connsiteX14" fmla="*/ 433292 w 527780"/>
                              <a:gd name="connsiteY14" fmla="*/ 480536 h 480536"/>
                              <a:gd name="connsiteX15" fmla="*/ 333089 w 527780"/>
                              <a:gd name="connsiteY15" fmla="*/ 480536 h 48053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</a:cxnLst>
                            <a:rect l="l" t="t" r="r" b="b"/>
                            <a:pathLst>
                              <a:path w="527780" h="480536">
                                <a:moveTo>
                                  <a:pt x="264890" y="86773"/>
                                </a:moveTo>
                                <a:lnTo>
                                  <a:pt x="263462" y="86773"/>
                                </a:lnTo>
                                <a:lnTo>
                                  <a:pt x="191357" y="480536"/>
                                </a:lnTo>
                                <a:lnTo>
                                  <a:pt x="92488" y="480536"/>
                                </a:lnTo>
                                <a:lnTo>
                                  <a:pt x="0" y="0"/>
                                </a:lnTo>
                                <a:lnTo>
                                  <a:pt x="78677" y="0"/>
                                </a:lnTo>
                                <a:lnTo>
                                  <a:pt x="142970" y="370427"/>
                                </a:lnTo>
                                <a:lnTo>
                                  <a:pt x="144209" y="370427"/>
                                </a:lnTo>
                                <a:lnTo>
                                  <a:pt x="213074" y="0"/>
                                </a:lnTo>
                                <a:lnTo>
                                  <a:pt x="315373" y="0"/>
                                </a:lnTo>
                                <a:lnTo>
                                  <a:pt x="383572" y="370427"/>
                                </a:lnTo>
                                <a:lnTo>
                                  <a:pt x="384905" y="370427"/>
                                </a:lnTo>
                                <a:lnTo>
                                  <a:pt x="451580" y="0"/>
                                </a:lnTo>
                                <a:lnTo>
                                  <a:pt x="527780" y="0"/>
                                </a:lnTo>
                                <a:lnTo>
                                  <a:pt x="433292" y="480536"/>
                                </a:lnTo>
                                <a:lnTo>
                                  <a:pt x="333089" y="4805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5" name="Freeform: Shape 245"/>
                        <wps:cNvSpPr/>
                        <wps:spPr>
                          <a:xfrm>
                            <a:off x="2607944" y="436340"/>
                            <a:ext cx="297084" cy="365569"/>
                          </a:xfrm>
                          <a:custGeom>
                            <a:avLst/>
                            <a:gdLst>
                              <a:gd name="connsiteX0" fmla="*/ 148876 w 297084"/>
                              <a:gd name="connsiteY0" fmla="*/ 0 h 365569"/>
                              <a:gd name="connsiteX1" fmla="*/ 297085 w 297084"/>
                              <a:gd name="connsiteY1" fmla="*/ 182404 h 365569"/>
                              <a:gd name="connsiteX2" fmla="*/ 148876 w 297084"/>
                              <a:gd name="connsiteY2" fmla="*/ 365570 h 365569"/>
                              <a:gd name="connsiteX3" fmla="*/ 0 w 297084"/>
                              <a:gd name="connsiteY3" fmla="*/ 182785 h 365569"/>
                              <a:gd name="connsiteX4" fmla="*/ 148876 w 297084"/>
                              <a:gd name="connsiteY4" fmla="*/ 0 h 365569"/>
                              <a:gd name="connsiteX5" fmla="*/ 148876 w 297084"/>
                              <a:gd name="connsiteY5" fmla="*/ 304800 h 365569"/>
                              <a:gd name="connsiteX6" fmla="*/ 213075 w 297084"/>
                              <a:gd name="connsiteY6" fmla="*/ 182213 h 365569"/>
                              <a:gd name="connsiteX7" fmla="*/ 148876 w 297084"/>
                              <a:gd name="connsiteY7" fmla="*/ 60389 h 365569"/>
                              <a:gd name="connsiteX8" fmla="*/ 83915 w 297084"/>
                              <a:gd name="connsiteY8" fmla="*/ 182213 h 365569"/>
                              <a:gd name="connsiteX9" fmla="*/ 148876 w 297084"/>
                              <a:gd name="connsiteY9" fmla="*/ 304991 h 36556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</a:cxnLst>
                            <a:rect l="l" t="t" r="r" b="b"/>
                            <a:pathLst>
                              <a:path w="297084" h="365569">
                                <a:moveTo>
                                  <a:pt x="148876" y="0"/>
                                </a:moveTo>
                                <a:cubicBezTo>
                                  <a:pt x="217646" y="0"/>
                                  <a:pt x="297085" y="38100"/>
                                  <a:pt x="297085" y="182404"/>
                                </a:cubicBezTo>
                                <a:cubicBezTo>
                                  <a:pt x="297085" y="331184"/>
                                  <a:pt x="217646" y="365570"/>
                                  <a:pt x="148876" y="365570"/>
                                </a:cubicBezTo>
                                <a:cubicBezTo>
                                  <a:pt x="80105" y="365570"/>
                                  <a:pt x="0" y="331184"/>
                                  <a:pt x="0" y="182785"/>
                                </a:cubicBezTo>
                                <a:cubicBezTo>
                                  <a:pt x="0" y="37909"/>
                                  <a:pt x="80010" y="0"/>
                                  <a:pt x="148876" y="0"/>
                                </a:cubicBezTo>
                                <a:close/>
                                <a:moveTo>
                                  <a:pt x="148876" y="304800"/>
                                </a:moveTo>
                                <a:cubicBezTo>
                                  <a:pt x="201263" y="304800"/>
                                  <a:pt x="213075" y="241459"/>
                                  <a:pt x="213075" y="182213"/>
                                </a:cubicBezTo>
                                <a:cubicBezTo>
                                  <a:pt x="213075" y="122968"/>
                                  <a:pt x="201263" y="60389"/>
                                  <a:pt x="148876" y="60389"/>
                                </a:cubicBezTo>
                                <a:cubicBezTo>
                                  <a:pt x="96488" y="60389"/>
                                  <a:pt x="83915" y="123063"/>
                                  <a:pt x="83915" y="182213"/>
                                </a:cubicBezTo>
                                <a:cubicBezTo>
                                  <a:pt x="83915" y="241364"/>
                                  <a:pt x="96393" y="304991"/>
                                  <a:pt x="148876" y="30499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6" name="Freeform: Shape 246"/>
                        <wps:cNvSpPr/>
                        <wps:spPr>
                          <a:xfrm>
                            <a:off x="2952845" y="436340"/>
                            <a:ext cx="176879" cy="360044"/>
                          </a:xfrm>
                          <a:custGeom>
                            <a:avLst/>
                            <a:gdLst>
                              <a:gd name="connsiteX0" fmla="*/ 2572 w 176879"/>
                              <a:gd name="connsiteY0" fmla="*/ 64008 h 360044"/>
                              <a:gd name="connsiteX1" fmla="*/ 0 w 176879"/>
                              <a:gd name="connsiteY1" fmla="*/ 5524 h 360044"/>
                              <a:gd name="connsiteX2" fmla="*/ 73438 w 176879"/>
                              <a:gd name="connsiteY2" fmla="*/ 5524 h 360044"/>
                              <a:gd name="connsiteX3" fmla="*/ 76105 w 176879"/>
                              <a:gd name="connsiteY3" fmla="*/ 70199 h 360044"/>
                              <a:gd name="connsiteX4" fmla="*/ 77343 w 176879"/>
                              <a:gd name="connsiteY4" fmla="*/ 70199 h 360044"/>
                              <a:gd name="connsiteX5" fmla="*/ 163068 w 176879"/>
                              <a:gd name="connsiteY5" fmla="*/ 0 h 360044"/>
                              <a:gd name="connsiteX6" fmla="*/ 176879 w 176879"/>
                              <a:gd name="connsiteY6" fmla="*/ 2095 h 360044"/>
                              <a:gd name="connsiteX7" fmla="*/ 176879 w 176879"/>
                              <a:gd name="connsiteY7" fmla="*/ 81915 h 360044"/>
                              <a:gd name="connsiteX8" fmla="*/ 153924 w 176879"/>
                              <a:gd name="connsiteY8" fmla="*/ 78486 h 360044"/>
                              <a:gd name="connsiteX9" fmla="*/ 83725 w 176879"/>
                              <a:gd name="connsiteY9" fmla="*/ 165925 h 360044"/>
                              <a:gd name="connsiteX10" fmla="*/ 83725 w 176879"/>
                              <a:gd name="connsiteY10" fmla="*/ 360045 h 360044"/>
                              <a:gd name="connsiteX11" fmla="*/ 2381 w 176879"/>
                              <a:gd name="connsiteY11" fmla="*/ 360045 h 36004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</a:cxnLst>
                            <a:rect l="l" t="t" r="r" b="b"/>
                            <a:pathLst>
                              <a:path w="176879" h="360044">
                                <a:moveTo>
                                  <a:pt x="2572" y="64008"/>
                                </a:moveTo>
                                <a:cubicBezTo>
                                  <a:pt x="2857" y="44480"/>
                                  <a:pt x="2000" y="24952"/>
                                  <a:pt x="0" y="5524"/>
                                </a:cubicBezTo>
                                <a:lnTo>
                                  <a:pt x="73438" y="5524"/>
                                </a:lnTo>
                                <a:cubicBezTo>
                                  <a:pt x="74104" y="26860"/>
                                  <a:pt x="76105" y="48863"/>
                                  <a:pt x="76105" y="70199"/>
                                </a:cubicBezTo>
                                <a:lnTo>
                                  <a:pt x="77343" y="70199"/>
                                </a:lnTo>
                                <a:cubicBezTo>
                                  <a:pt x="86868" y="42672"/>
                                  <a:pt x="112776" y="0"/>
                                  <a:pt x="163068" y="0"/>
                                </a:cubicBezTo>
                                <a:cubicBezTo>
                                  <a:pt x="167726" y="282"/>
                                  <a:pt x="172345" y="983"/>
                                  <a:pt x="176879" y="2095"/>
                                </a:cubicBezTo>
                                <a:lnTo>
                                  <a:pt x="176879" y="81915"/>
                                </a:lnTo>
                                <a:cubicBezTo>
                                  <a:pt x="169431" y="79662"/>
                                  <a:pt x="161706" y="78507"/>
                                  <a:pt x="153924" y="78486"/>
                                </a:cubicBezTo>
                                <a:cubicBezTo>
                                  <a:pt x="120491" y="78486"/>
                                  <a:pt x="83725" y="99822"/>
                                  <a:pt x="83725" y="165925"/>
                                </a:cubicBezTo>
                                <a:lnTo>
                                  <a:pt x="83725" y="360045"/>
                                </a:lnTo>
                                <a:lnTo>
                                  <a:pt x="2381" y="3600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7" name="Freeform: Shape 247"/>
                        <wps:cNvSpPr/>
                        <wps:spPr>
                          <a:xfrm>
                            <a:off x="3181350" y="280034"/>
                            <a:ext cx="81343" cy="516350"/>
                          </a:xfrm>
                          <a:custGeom>
                            <a:avLst/>
                            <a:gdLst>
                              <a:gd name="connsiteX0" fmla="*/ 0 w 81343"/>
                              <a:gd name="connsiteY0" fmla="*/ 0 h 516350"/>
                              <a:gd name="connsiteX1" fmla="*/ 81344 w 81343"/>
                              <a:gd name="connsiteY1" fmla="*/ 0 h 516350"/>
                              <a:gd name="connsiteX2" fmla="*/ 81344 w 81343"/>
                              <a:gd name="connsiteY2" fmla="*/ 516350 h 516350"/>
                              <a:gd name="connsiteX3" fmla="*/ 0 w 81343"/>
                              <a:gd name="connsiteY3" fmla="*/ 516350 h 51635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81343" h="516350">
                                <a:moveTo>
                                  <a:pt x="0" y="0"/>
                                </a:moveTo>
                                <a:lnTo>
                                  <a:pt x="81344" y="0"/>
                                </a:lnTo>
                                <a:lnTo>
                                  <a:pt x="81344" y="516350"/>
                                </a:lnTo>
                                <a:lnTo>
                                  <a:pt x="0" y="5163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8" name="Freeform: Shape 248"/>
                        <wps:cNvSpPr/>
                        <wps:spPr>
                          <a:xfrm>
                            <a:off x="3314985" y="280034"/>
                            <a:ext cx="289369" cy="521874"/>
                          </a:xfrm>
                          <a:custGeom>
                            <a:avLst/>
                            <a:gdLst>
                              <a:gd name="connsiteX0" fmla="*/ 286798 w 289369"/>
                              <a:gd name="connsiteY0" fmla="*/ 0 h 521874"/>
                              <a:gd name="connsiteX1" fmla="*/ 286798 w 289369"/>
                              <a:gd name="connsiteY1" fmla="*/ 455771 h 521874"/>
                              <a:gd name="connsiteX2" fmla="*/ 289370 w 289369"/>
                              <a:gd name="connsiteY2" fmla="*/ 516350 h 521874"/>
                              <a:gd name="connsiteX3" fmla="*/ 213170 w 289369"/>
                              <a:gd name="connsiteY3" fmla="*/ 516350 h 521874"/>
                              <a:gd name="connsiteX4" fmla="*/ 210503 w 289369"/>
                              <a:gd name="connsiteY4" fmla="*/ 461296 h 521874"/>
                              <a:gd name="connsiteX5" fmla="*/ 208502 w 289369"/>
                              <a:gd name="connsiteY5" fmla="*/ 461296 h 521874"/>
                              <a:gd name="connsiteX6" fmla="*/ 118681 w 289369"/>
                              <a:gd name="connsiteY6" fmla="*/ 521875 h 521874"/>
                              <a:gd name="connsiteX7" fmla="*/ 0 w 289369"/>
                              <a:gd name="connsiteY7" fmla="*/ 339471 h 521874"/>
                              <a:gd name="connsiteX8" fmla="*/ 116777 w 289369"/>
                              <a:gd name="connsiteY8" fmla="*/ 156305 h 521874"/>
                              <a:gd name="connsiteX9" fmla="*/ 203930 w 289369"/>
                              <a:gd name="connsiteY9" fmla="*/ 212789 h 521874"/>
                              <a:gd name="connsiteX10" fmla="*/ 205264 w 289369"/>
                              <a:gd name="connsiteY10" fmla="*/ 212789 h 521874"/>
                              <a:gd name="connsiteX11" fmla="*/ 205264 w 289369"/>
                              <a:gd name="connsiteY11" fmla="*/ 0 h 521874"/>
                              <a:gd name="connsiteX12" fmla="*/ 141161 w 289369"/>
                              <a:gd name="connsiteY12" fmla="*/ 459296 h 521874"/>
                              <a:gd name="connsiteX13" fmla="*/ 205454 w 289369"/>
                              <a:gd name="connsiteY13" fmla="*/ 338042 h 521874"/>
                              <a:gd name="connsiteX14" fmla="*/ 142494 w 289369"/>
                              <a:gd name="connsiteY14" fmla="*/ 218980 h 521874"/>
                              <a:gd name="connsiteX15" fmla="*/ 81534 w 289369"/>
                              <a:gd name="connsiteY15" fmla="*/ 336042 h 521874"/>
                              <a:gd name="connsiteX16" fmla="*/ 141161 w 289369"/>
                              <a:gd name="connsiteY16" fmla="*/ 459296 h 52187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</a:cxnLst>
                            <a:rect l="l" t="t" r="r" b="b"/>
                            <a:pathLst>
                              <a:path w="289369" h="521874">
                                <a:moveTo>
                                  <a:pt x="286798" y="0"/>
                                </a:moveTo>
                                <a:lnTo>
                                  <a:pt x="286798" y="455771"/>
                                </a:lnTo>
                                <a:cubicBezTo>
                                  <a:pt x="286407" y="475998"/>
                                  <a:pt x="287264" y="496230"/>
                                  <a:pt x="289370" y="516350"/>
                                </a:cubicBezTo>
                                <a:lnTo>
                                  <a:pt x="213170" y="516350"/>
                                </a:lnTo>
                                <a:cubicBezTo>
                                  <a:pt x="211246" y="498063"/>
                                  <a:pt x="210360" y="479683"/>
                                  <a:pt x="210503" y="461296"/>
                                </a:cubicBezTo>
                                <a:lnTo>
                                  <a:pt x="208502" y="461296"/>
                                </a:lnTo>
                                <a:cubicBezTo>
                                  <a:pt x="195453" y="491585"/>
                                  <a:pt x="171164" y="521875"/>
                                  <a:pt x="118681" y="521875"/>
                                </a:cubicBezTo>
                                <a:cubicBezTo>
                                  <a:pt x="34766" y="521875"/>
                                  <a:pt x="0" y="437864"/>
                                  <a:pt x="0" y="339471"/>
                                </a:cubicBezTo>
                                <a:cubicBezTo>
                                  <a:pt x="0" y="223742"/>
                                  <a:pt x="43910" y="156305"/>
                                  <a:pt x="116777" y="156305"/>
                                </a:cubicBezTo>
                                <a:cubicBezTo>
                                  <a:pt x="154810" y="154957"/>
                                  <a:pt x="189624" y="177522"/>
                                  <a:pt x="203930" y="212789"/>
                                </a:cubicBezTo>
                                <a:lnTo>
                                  <a:pt x="205264" y="212789"/>
                                </a:lnTo>
                                <a:lnTo>
                                  <a:pt x="205264" y="0"/>
                                </a:lnTo>
                                <a:close/>
                                <a:moveTo>
                                  <a:pt x="141161" y="459296"/>
                                </a:moveTo>
                                <a:cubicBezTo>
                                  <a:pt x="188786" y="459296"/>
                                  <a:pt x="205454" y="404813"/>
                                  <a:pt x="205454" y="338042"/>
                                </a:cubicBezTo>
                                <a:cubicBezTo>
                                  <a:pt x="205454" y="269177"/>
                                  <a:pt x="187071" y="218980"/>
                                  <a:pt x="142494" y="218980"/>
                                </a:cubicBezTo>
                                <a:cubicBezTo>
                                  <a:pt x="97917" y="218980"/>
                                  <a:pt x="81534" y="265081"/>
                                  <a:pt x="81534" y="336042"/>
                                </a:cubicBezTo>
                                <a:cubicBezTo>
                                  <a:pt x="81534" y="417957"/>
                                  <a:pt x="94012" y="459296"/>
                                  <a:pt x="141161" y="45929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9" name="Freeform: Shape 249"/>
                        <wps:cNvSpPr/>
                        <wps:spPr>
                          <a:xfrm>
                            <a:off x="3869626" y="315848"/>
                            <a:ext cx="303657" cy="480536"/>
                          </a:xfrm>
                          <a:custGeom>
                            <a:avLst/>
                            <a:gdLst>
                              <a:gd name="connsiteX0" fmla="*/ 0 w 303657"/>
                              <a:gd name="connsiteY0" fmla="*/ 0 h 480536"/>
                              <a:gd name="connsiteX1" fmla="*/ 84010 w 303657"/>
                              <a:gd name="connsiteY1" fmla="*/ 0 h 480536"/>
                              <a:gd name="connsiteX2" fmla="*/ 84010 w 303657"/>
                              <a:gd name="connsiteY2" fmla="*/ 195548 h 480536"/>
                              <a:gd name="connsiteX3" fmla="*/ 219646 w 303657"/>
                              <a:gd name="connsiteY3" fmla="*/ 195548 h 480536"/>
                              <a:gd name="connsiteX4" fmla="*/ 219646 w 303657"/>
                              <a:gd name="connsiteY4" fmla="*/ 0 h 480536"/>
                              <a:gd name="connsiteX5" fmla="*/ 303657 w 303657"/>
                              <a:gd name="connsiteY5" fmla="*/ 0 h 480536"/>
                              <a:gd name="connsiteX6" fmla="*/ 303657 w 303657"/>
                              <a:gd name="connsiteY6" fmla="*/ 480536 h 480536"/>
                              <a:gd name="connsiteX7" fmla="*/ 219646 w 303657"/>
                              <a:gd name="connsiteY7" fmla="*/ 480536 h 480536"/>
                              <a:gd name="connsiteX8" fmla="*/ 219646 w 303657"/>
                              <a:gd name="connsiteY8" fmla="*/ 268510 h 480536"/>
                              <a:gd name="connsiteX9" fmla="*/ 84010 w 303657"/>
                              <a:gd name="connsiteY9" fmla="*/ 268510 h 480536"/>
                              <a:gd name="connsiteX10" fmla="*/ 84010 w 303657"/>
                              <a:gd name="connsiteY10" fmla="*/ 480536 h 480536"/>
                              <a:gd name="connsiteX11" fmla="*/ 0 w 303657"/>
                              <a:gd name="connsiteY11" fmla="*/ 480536 h 48053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</a:cxnLst>
                            <a:rect l="l" t="t" r="r" b="b"/>
                            <a:pathLst>
                              <a:path w="303657" h="480536">
                                <a:moveTo>
                                  <a:pt x="0" y="0"/>
                                </a:moveTo>
                                <a:lnTo>
                                  <a:pt x="84010" y="0"/>
                                </a:lnTo>
                                <a:lnTo>
                                  <a:pt x="84010" y="195548"/>
                                </a:lnTo>
                                <a:lnTo>
                                  <a:pt x="219646" y="195548"/>
                                </a:lnTo>
                                <a:lnTo>
                                  <a:pt x="219646" y="0"/>
                                </a:lnTo>
                                <a:lnTo>
                                  <a:pt x="303657" y="0"/>
                                </a:lnTo>
                                <a:lnTo>
                                  <a:pt x="303657" y="480536"/>
                                </a:lnTo>
                                <a:lnTo>
                                  <a:pt x="219646" y="480536"/>
                                </a:lnTo>
                                <a:lnTo>
                                  <a:pt x="219646" y="268510"/>
                                </a:lnTo>
                                <a:lnTo>
                                  <a:pt x="84010" y="268510"/>
                                </a:lnTo>
                                <a:lnTo>
                                  <a:pt x="84010" y="480536"/>
                                </a:lnTo>
                                <a:lnTo>
                                  <a:pt x="0" y="4805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0" name="Freeform: Shape 250"/>
                        <wps:cNvSpPr/>
                        <wps:spPr>
                          <a:xfrm>
                            <a:off x="4227671" y="436340"/>
                            <a:ext cx="274129" cy="365569"/>
                          </a:xfrm>
                          <a:custGeom>
                            <a:avLst/>
                            <a:gdLst>
                              <a:gd name="connsiteX0" fmla="*/ 257080 w 274129"/>
                              <a:gd name="connsiteY0" fmla="*/ 342900 h 365569"/>
                              <a:gd name="connsiteX1" fmla="*/ 156115 w 274129"/>
                              <a:gd name="connsiteY1" fmla="*/ 365570 h 365569"/>
                              <a:gd name="connsiteX2" fmla="*/ 0 w 274129"/>
                              <a:gd name="connsiteY2" fmla="*/ 187928 h 365569"/>
                              <a:gd name="connsiteX3" fmla="*/ 139065 w 274129"/>
                              <a:gd name="connsiteY3" fmla="*/ 0 h 365569"/>
                              <a:gd name="connsiteX4" fmla="*/ 274130 w 274129"/>
                              <a:gd name="connsiteY4" fmla="*/ 189357 h 365569"/>
                              <a:gd name="connsiteX5" fmla="*/ 274130 w 274129"/>
                              <a:gd name="connsiteY5" fmla="*/ 205835 h 365569"/>
                              <a:gd name="connsiteX6" fmla="*/ 78676 w 274129"/>
                              <a:gd name="connsiteY6" fmla="*/ 205835 h 365569"/>
                              <a:gd name="connsiteX7" fmla="*/ 164401 w 274129"/>
                              <a:gd name="connsiteY7" fmla="*/ 302990 h 365569"/>
                              <a:gd name="connsiteX8" fmla="*/ 252984 w 274129"/>
                              <a:gd name="connsiteY8" fmla="*/ 275368 h 365569"/>
                              <a:gd name="connsiteX9" fmla="*/ 195453 w 274129"/>
                              <a:gd name="connsiteY9" fmla="*/ 152400 h 365569"/>
                              <a:gd name="connsiteX10" fmla="*/ 139065 w 274129"/>
                              <a:gd name="connsiteY10" fmla="*/ 58007 h 365569"/>
                              <a:gd name="connsiteX11" fmla="*/ 78676 w 274129"/>
                              <a:gd name="connsiteY11" fmla="*/ 152400 h 36556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</a:cxnLst>
                            <a:rect l="l" t="t" r="r" b="b"/>
                            <a:pathLst>
                              <a:path w="274129" h="365569">
                                <a:moveTo>
                                  <a:pt x="257080" y="342900"/>
                                </a:moveTo>
                                <a:cubicBezTo>
                                  <a:pt x="225447" y="357627"/>
                                  <a:pt x="191005" y="365359"/>
                                  <a:pt x="156115" y="365570"/>
                                </a:cubicBezTo>
                                <a:cubicBezTo>
                                  <a:pt x="47244" y="365570"/>
                                  <a:pt x="0" y="283654"/>
                                  <a:pt x="0" y="187928"/>
                                </a:cubicBezTo>
                                <a:cubicBezTo>
                                  <a:pt x="0" y="81915"/>
                                  <a:pt x="53149" y="0"/>
                                  <a:pt x="139065" y="0"/>
                                </a:cubicBezTo>
                                <a:cubicBezTo>
                                  <a:pt x="211836" y="0"/>
                                  <a:pt x="274130" y="44767"/>
                                  <a:pt x="274130" y="189357"/>
                                </a:cubicBezTo>
                                <a:lnTo>
                                  <a:pt x="274130" y="205835"/>
                                </a:lnTo>
                                <a:lnTo>
                                  <a:pt x="78676" y="205835"/>
                                </a:lnTo>
                                <a:cubicBezTo>
                                  <a:pt x="78676" y="266414"/>
                                  <a:pt x="101632" y="302990"/>
                                  <a:pt x="164401" y="302990"/>
                                </a:cubicBezTo>
                                <a:cubicBezTo>
                                  <a:pt x="214217" y="302990"/>
                                  <a:pt x="237839" y="287083"/>
                                  <a:pt x="252984" y="275368"/>
                                </a:cubicBezTo>
                                <a:close/>
                                <a:moveTo>
                                  <a:pt x="195453" y="152400"/>
                                </a:moveTo>
                                <a:cubicBezTo>
                                  <a:pt x="195453" y="89725"/>
                                  <a:pt x="175736" y="58007"/>
                                  <a:pt x="139065" y="58007"/>
                                </a:cubicBezTo>
                                <a:cubicBezTo>
                                  <a:pt x="96393" y="58007"/>
                                  <a:pt x="78676" y="105632"/>
                                  <a:pt x="78676" y="15240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1" name="Freeform: Shape 251"/>
                        <wps:cNvSpPr/>
                        <wps:spPr>
                          <a:xfrm>
                            <a:off x="4540472" y="436336"/>
                            <a:ext cx="274796" cy="365668"/>
                          </a:xfrm>
                          <a:custGeom>
                            <a:avLst/>
                            <a:gdLst>
                              <a:gd name="connsiteX0" fmla="*/ 34099 w 274796"/>
                              <a:gd name="connsiteY0" fmla="*/ 26197 h 365668"/>
                              <a:gd name="connsiteX1" fmla="*/ 140970 w 274796"/>
                              <a:gd name="connsiteY1" fmla="*/ 4 h 365668"/>
                              <a:gd name="connsiteX2" fmla="*/ 270129 w 274796"/>
                              <a:gd name="connsiteY2" fmla="*/ 142879 h 365668"/>
                              <a:gd name="connsiteX3" fmla="*/ 270129 w 274796"/>
                              <a:gd name="connsiteY3" fmla="*/ 297088 h 365668"/>
                              <a:gd name="connsiteX4" fmla="*/ 274796 w 274796"/>
                              <a:gd name="connsiteY4" fmla="*/ 359668 h 365668"/>
                              <a:gd name="connsiteX5" fmla="*/ 201263 w 274796"/>
                              <a:gd name="connsiteY5" fmla="*/ 359668 h 365668"/>
                              <a:gd name="connsiteX6" fmla="*/ 196691 w 274796"/>
                              <a:gd name="connsiteY6" fmla="*/ 312043 h 365668"/>
                              <a:gd name="connsiteX7" fmla="*/ 195453 w 274796"/>
                              <a:gd name="connsiteY7" fmla="*/ 312043 h 365668"/>
                              <a:gd name="connsiteX8" fmla="*/ 100965 w 274796"/>
                              <a:gd name="connsiteY8" fmla="*/ 365668 h 365668"/>
                              <a:gd name="connsiteX9" fmla="*/ 0 w 274796"/>
                              <a:gd name="connsiteY9" fmla="*/ 261751 h 365668"/>
                              <a:gd name="connsiteX10" fmla="*/ 177737 w 274796"/>
                              <a:gd name="connsiteY10" fmla="*/ 141259 h 365668"/>
                              <a:gd name="connsiteX11" fmla="*/ 194120 w 274796"/>
                              <a:gd name="connsiteY11" fmla="*/ 141259 h 365668"/>
                              <a:gd name="connsiteX12" fmla="*/ 194120 w 274796"/>
                              <a:gd name="connsiteY12" fmla="*/ 128115 h 365668"/>
                              <a:gd name="connsiteX13" fmla="*/ 131159 w 274796"/>
                              <a:gd name="connsiteY13" fmla="*/ 60583 h 365668"/>
                              <a:gd name="connsiteX14" fmla="*/ 38671 w 274796"/>
                              <a:gd name="connsiteY14" fmla="*/ 95063 h 365668"/>
                              <a:gd name="connsiteX15" fmla="*/ 194120 w 274796"/>
                              <a:gd name="connsiteY15" fmla="*/ 186598 h 365668"/>
                              <a:gd name="connsiteX16" fmla="*/ 186880 w 274796"/>
                              <a:gd name="connsiteY16" fmla="*/ 186598 h 365668"/>
                              <a:gd name="connsiteX17" fmla="*/ 76105 w 274796"/>
                              <a:gd name="connsiteY17" fmla="*/ 253273 h 365668"/>
                              <a:gd name="connsiteX18" fmla="*/ 127825 w 274796"/>
                              <a:gd name="connsiteY18" fmla="*/ 307661 h 365668"/>
                              <a:gd name="connsiteX19" fmla="*/ 194500 w 274796"/>
                              <a:gd name="connsiteY19" fmla="*/ 206410 h 36566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</a:cxnLst>
                            <a:rect l="l" t="t" r="r" b="b"/>
                            <a:pathLst>
                              <a:path w="274796" h="365668">
                                <a:moveTo>
                                  <a:pt x="34099" y="26197"/>
                                </a:moveTo>
                                <a:cubicBezTo>
                                  <a:pt x="67018" y="8792"/>
                                  <a:pt x="103737" y="-206"/>
                                  <a:pt x="140970" y="4"/>
                                </a:cubicBezTo>
                                <a:cubicBezTo>
                                  <a:pt x="245745" y="4"/>
                                  <a:pt x="270129" y="53725"/>
                                  <a:pt x="270129" y="142879"/>
                                </a:cubicBezTo>
                                <a:lnTo>
                                  <a:pt x="270129" y="297088"/>
                                </a:lnTo>
                                <a:cubicBezTo>
                                  <a:pt x="270224" y="318031"/>
                                  <a:pt x="271786" y="338942"/>
                                  <a:pt x="274796" y="359668"/>
                                </a:cubicBezTo>
                                <a:lnTo>
                                  <a:pt x="201263" y="359668"/>
                                </a:lnTo>
                                <a:cubicBezTo>
                                  <a:pt x="197682" y="344057"/>
                                  <a:pt x="196148" y="328048"/>
                                  <a:pt x="196691" y="312043"/>
                                </a:cubicBezTo>
                                <a:lnTo>
                                  <a:pt x="195453" y="312043"/>
                                </a:lnTo>
                                <a:cubicBezTo>
                                  <a:pt x="175070" y="340618"/>
                                  <a:pt x="149447" y="365668"/>
                                  <a:pt x="100965" y="365668"/>
                                </a:cubicBezTo>
                                <a:cubicBezTo>
                                  <a:pt x="48482" y="365668"/>
                                  <a:pt x="0" y="327568"/>
                                  <a:pt x="0" y="261751"/>
                                </a:cubicBezTo>
                                <a:cubicBezTo>
                                  <a:pt x="0" y="165358"/>
                                  <a:pt x="74771" y="141259"/>
                                  <a:pt x="177737" y="141259"/>
                                </a:cubicBezTo>
                                <a:lnTo>
                                  <a:pt x="194120" y="141259"/>
                                </a:lnTo>
                                <a:lnTo>
                                  <a:pt x="194120" y="128115"/>
                                </a:lnTo>
                                <a:cubicBezTo>
                                  <a:pt x="194120" y="92968"/>
                                  <a:pt x="177737" y="60583"/>
                                  <a:pt x="131159" y="60583"/>
                                </a:cubicBezTo>
                                <a:cubicBezTo>
                                  <a:pt x="97336" y="61404"/>
                                  <a:pt x="64770" y="73544"/>
                                  <a:pt x="38671" y="95063"/>
                                </a:cubicBezTo>
                                <a:close/>
                                <a:moveTo>
                                  <a:pt x="194120" y="186598"/>
                                </a:moveTo>
                                <a:lnTo>
                                  <a:pt x="186880" y="186598"/>
                                </a:lnTo>
                                <a:cubicBezTo>
                                  <a:pt x="117348" y="186598"/>
                                  <a:pt x="76105" y="201743"/>
                                  <a:pt x="76105" y="253273"/>
                                </a:cubicBezTo>
                                <a:cubicBezTo>
                                  <a:pt x="76105" y="285658"/>
                                  <a:pt x="96393" y="307661"/>
                                  <a:pt x="127825" y="307661"/>
                                </a:cubicBezTo>
                                <a:cubicBezTo>
                                  <a:pt x="176403" y="307661"/>
                                  <a:pt x="194500" y="269561"/>
                                  <a:pt x="194500" y="20641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2" name="Freeform: Shape 252"/>
                        <wps:cNvSpPr/>
                        <wps:spPr>
                          <a:xfrm>
                            <a:off x="4890611" y="280034"/>
                            <a:ext cx="81438" cy="516350"/>
                          </a:xfrm>
                          <a:custGeom>
                            <a:avLst/>
                            <a:gdLst>
                              <a:gd name="connsiteX0" fmla="*/ 0 w 81438"/>
                              <a:gd name="connsiteY0" fmla="*/ 0 h 516350"/>
                              <a:gd name="connsiteX1" fmla="*/ 81439 w 81438"/>
                              <a:gd name="connsiteY1" fmla="*/ 0 h 516350"/>
                              <a:gd name="connsiteX2" fmla="*/ 81439 w 81438"/>
                              <a:gd name="connsiteY2" fmla="*/ 516350 h 516350"/>
                              <a:gd name="connsiteX3" fmla="*/ 95 w 81438"/>
                              <a:gd name="connsiteY3" fmla="*/ 516350 h 51635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81438" h="516350">
                                <a:moveTo>
                                  <a:pt x="0" y="0"/>
                                </a:moveTo>
                                <a:lnTo>
                                  <a:pt x="81439" y="0"/>
                                </a:lnTo>
                                <a:lnTo>
                                  <a:pt x="81439" y="516350"/>
                                </a:lnTo>
                                <a:lnTo>
                                  <a:pt x="95" y="5163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3" name="Freeform: Shape 253"/>
                        <wps:cNvSpPr/>
                        <wps:spPr>
                          <a:xfrm>
                            <a:off x="5019675" y="342900"/>
                            <a:ext cx="202787" cy="459418"/>
                          </a:xfrm>
                          <a:custGeom>
                            <a:avLst/>
                            <a:gdLst>
                              <a:gd name="connsiteX0" fmla="*/ 53911 w 202787"/>
                              <a:gd name="connsiteY0" fmla="*/ 26003 h 459418"/>
                              <a:gd name="connsiteX1" fmla="*/ 135255 w 202787"/>
                              <a:gd name="connsiteY1" fmla="*/ 0 h 459418"/>
                              <a:gd name="connsiteX2" fmla="*/ 135255 w 202787"/>
                              <a:gd name="connsiteY2" fmla="*/ 98965 h 459418"/>
                              <a:gd name="connsiteX3" fmla="*/ 202787 w 202787"/>
                              <a:gd name="connsiteY3" fmla="*/ 98965 h 459418"/>
                              <a:gd name="connsiteX4" fmla="*/ 202787 w 202787"/>
                              <a:gd name="connsiteY4" fmla="*/ 161925 h 459418"/>
                              <a:gd name="connsiteX5" fmla="*/ 135255 w 202787"/>
                              <a:gd name="connsiteY5" fmla="*/ 161925 h 459418"/>
                              <a:gd name="connsiteX6" fmla="*/ 135255 w 202787"/>
                              <a:gd name="connsiteY6" fmla="*/ 345758 h 459418"/>
                              <a:gd name="connsiteX7" fmla="*/ 171926 w 202787"/>
                              <a:gd name="connsiteY7" fmla="*/ 394621 h 459418"/>
                              <a:gd name="connsiteX8" fmla="*/ 202787 w 202787"/>
                              <a:gd name="connsiteY8" fmla="*/ 387001 h 459418"/>
                              <a:gd name="connsiteX9" fmla="*/ 202787 w 202787"/>
                              <a:gd name="connsiteY9" fmla="*/ 447675 h 459418"/>
                              <a:gd name="connsiteX10" fmla="*/ 148304 w 202787"/>
                              <a:gd name="connsiteY10" fmla="*/ 459391 h 459418"/>
                              <a:gd name="connsiteX11" fmla="*/ 53911 w 202787"/>
                              <a:gd name="connsiteY11" fmla="*/ 356140 h 459418"/>
                              <a:gd name="connsiteX12" fmla="*/ 53911 w 202787"/>
                              <a:gd name="connsiteY12" fmla="*/ 161925 h 459418"/>
                              <a:gd name="connsiteX13" fmla="*/ 0 w 202787"/>
                              <a:gd name="connsiteY13" fmla="*/ 161925 h 459418"/>
                              <a:gd name="connsiteX14" fmla="*/ 0 w 202787"/>
                              <a:gd name="connsiteY14" fmla="*/ 98965 h 459418"/>
                              <a:gd name="connsiteX15" fmla="*/ 53721 w 202787"/>
                              <a:gd name="connsiteY15" fmla="*/ 98965 h 45941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</a:cxnLst>
                            <a:rect l="l" t="t" r="r" b="b"/>
                            <a:pathLst>
                              <a:path w="202787" h="459418">
                                <a:moveTo>
                                  <a:pt x="53911" y="26003"/>
                                </a:moveTo>
                                <a:lnTo>
                                  <a:pt x="135255" y="0"/>
                                </a:lnTo>
                                <a:lnTo>
                                  <a:pt x="135255" y="98965"/>
                                </a:lnTo>
                                <a:lnTo>
                                  <a:pt x="202787" y="98965"/>
                                </a:lnTo>
                                <a:lnTo>
                                  <a:pt x="202787" y="161925"/>
                                </a:lnTo>
                                <a:lnTo>
                                  <a:pt x="135255" y="161925"/>
                                </a:lnTo>
                                <a:lnTo>
                                  <a:pt x="135255" y="345758"/>
                                </a:lnTo>
                                <a:cubicBezTo>
                                  <a:pt x="135255" y="383858"/>
                                  <a:pt x="148304" y="394621"/>
                                  <a:pt x="171926" y="394621"/>
                                </a:cubicBezTo>
                                <a:cubicBezTo>
                                  <a:pt x="182699" y="394806"/>
                                  <a:pt x="193338" y="392179"/>
                                  <a:pt x="202787" y="387001"/>
                                </a:cubicBezTo>
                                <a:lnTo>
                                  <a:pt x="202787" y="447675"/>
                                </a:lnTo>
                                <a:cubicBezTo>
                                  <a:pt x="185785" y="455781"/>
                                  <a:pt x="167135" y="459793"/>
                                  <a:pt x="148304" y="459391"/>
                                </a:cubicBezTo>
                                <a:cubicBezTo>
                                  <a:pt x="88011" y="459391"/>
                                  <a:pt x="53911" y="430816"/>
                                  <a:pt x="53911" y="356140"/>
                                </a:cubicBezTo>
                                <a:lnTo>
                                  <a:pt x="53911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98965"/>
                                </a:lnTo>
                                <a:lnTo>
                                  <a:pt x="53721" y="9896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4" name="Freeform: Shape 254"/>
                        <wps:cNvSpPr/>
                        <wps:spPr>
                          <a:xfrm>
                            <a:off x="5264372" y="280034"/>
                            <a:ext cx="266890" cy="516445"/>
                          </a:xfrm>
                          <a:custGeom>
                            <a:avLst/>
                            <a:gdLst>
                              <a:gd name="connsiteX0" fmla="*/ 0 w 266890"/>
                              <a:gd name="connsiteY0" fmla="*/ 0 h 516445"/>
                              <a:gd name="connsiteX1" fmla="*/ 81343 w 266890"/>
                              <a:gd name="connsiteY1" fmla="*/ 0 h 516445"/>
                              <a:gd name="connsiteX2" fmla="*/ 81343 w 266890"/>
                              <a:gd name="connsiteY2" fmla="*/ 207264 h 516445"/>
                              <a:gd name="connsiteX3" fmla="*/ 83344 w 266890"/>
                              <a:gd name="connsiteY3" fmla="*/ 207264 h 516445"/>
                              <a:gd name="connsiteX4" fmla="*/ 167259 w 266890"/>
                              <a:gd name="connsiteY4" fmla="*/ 156305 h 516445"/>
                              <a:gd name="connsiteX5" fmla="*/ 266891 w 266890"/>
                              <a:gd name="connsiteY5" fmla="*/ 287846 h 516445"/>
                              <a:gd name="connsiteX6" fmla="*/ 266891 w 266890"/>
                              <a:gd name="connsiteY6" fmla="*/ 516446 h 516445"/>
                              <a:gd name="connsiteX7" fmla="*/ 185547 w 266890"/>
                              <a:gd name="connsiteY7" fmla="*/ 516446 h 516445"/>
                              <a:gd name="connsiteX8" fmla="*/ 185547 w 266890"/>
                              <a:gd name="connsiteY8" fmla="*/ 303657 h 516445"/>
                              <a:gd name="connsiteX9" fmla="*/ 139065 w 266890"/>
                              <a:gd name="connsiteY9" fmla="*/ 226505 h 516445"/>
                              <a:gd name="connsiteX10" fmla="*/ 81343 w 266890"/>
                              <a:gd name="connsiteY10" fmla="*/ 309848 h 516445"/>
                              <a:gd name="connsiteX11" fmla="*/ 81343 w 266890"/>
                              <a:gd name="connsiteY11" fmla="*/ 516350 h 516445"/>
                              <a:gd name="connsiteX12" fmla="*/ 0 w 266890"/>
                              <a:gd name="connsiteY12" fmla="*/ 516350 h 51644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</a:cxnLst>
                            <a:rect l="l" t="t" r="r" b="b"/>
                            <a:pathLst>
                              <a:path w="266890" h="516445">
                                <a:moveTo>
                                  <a:pt x="0" y="0"/>
                                </a:moveTo>
                                <a:lnTo>
                                  <a:pt x="81343" y="0"/>
                                </a:lnTo>
                                <a:lnTo>
                                  <a:pt x="81343" y="207264"/>
                                </a:lnTo>
                                <a:lnTo>
                                  <a:pt x="83344" y="207264"/>
                                </a:lnTo>
                                <a:cubicBezTo>
                                  <a:pt x="97727" y="185166"/>
                                  <a:pt x="116777" y="156305"/>
                                  <a:pt x="167259" y="156305"/>
                                </a:cubicBezTo>
                                <a:cubicBezTo>
                                  <a:pt x="243459" y="156305"/>
                                  <a:pt x="266891" y="216217"/>
                                  <a:pt x="266891" y="287846"/>
                                </a:cubicBezTo>
                                <a:lnTo>
                                  <a:pt x="266891" y="516446"/>
                                </a:lnTo>
                                <a:lnTo>
                                  <a:pt x="185547" y="516446"/>
                                </a:lnTo>
                                <a:lnTo>
                                  <a:pt x="185547" y="303657"/>
                                </a:lnTo>
                                <a:cubicBezTo>
                                  <a:pt x="185547" y="249269"/>
                                  <a:pt x="172498" y="226505"/>
                                  <a:pt x="139065" y="226505"/>
                                </a:cubicBezTo>
                                <a:cubicBezTo>
                                  <a:pt x="96393" y="226505"/>
                                  <a:pt x="81343" y="264605"/>
                                  <a:pt x="81343" y="309848"/>
                                </a:cubicBezTo>
                                <a:lnTo>
                                  <a:pt x="81343" y="516350"/>
                                </a:lnTo>
                                <a:lnTo>
                                  <a:pt x="0" y="5163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5" name="Freeform: Shape 255"/>
                        <wps:cNvSpPr/>
                        <wps:spPr>
                          <a:xfrm>
                            <a:off x="2085975" y="923925"/>
                            <a:ext cx="364521" cy="494728"/>
                          </a:xfrm>
                          <a:custGeom>
                            <a:avLst/>
                            <a:gdLst>
                              <a:gd name="connsiteX0" fmla="*/ 182213 w 364521"/>
                              <a:gd name="connsiteY0" fmla="*/ 0 h 494728"/>
                              <a:gd name="connsiteX1" fmla="*/ 364522 w 364521"/>
                              <a:gd name="connsiteY1" fmla="*/ 247650 h 494728"/>
                              <a:gd name="connsiteX2" fmla="*/ 182213 w 364521"/>
                              <a:gd name="connsiteY2" fmla="*/ 494729 h 494728"/>
                              <a:gd name="connsiteX3" fmla="*/ 0 w 364521"/>
                              <a:gd name="connsiteY3" fmla="*/ 247650 h 494728"/>
                              <a:gd name="connsiteX4" fmla="*/ 182213 w 364521"/>
                              <a:gd name="connsiteY4" fmla="*/ 0 h 494728"/>
                              <a:gd name="connsiteX5" fmla="*/ 182213 w 364521"/>
                              <a:gd name="connsiteY5" fmla="*/ 426911 h 494728"/>
                              <a:gd name="connsiteX6" fmla="*/ 277939 w 364521"/>
                              <a:gd name="connsiteY6" fmla="*/ 247269 h 494728"/>
                              <a:gd name="connsiteX7" fmla="*/ 182213 w 364521"/>
                              <a:gd name="connsiteY7" fmla="*/ 67532 h 494728"/>
                              <a:gd name="connsiteX8" fmla="*/ 86963 w 364521"/>
                              <a:gd name="connsiteY8" fmla="*/ 247269 h 494728"/>
                              <a:gd name="connsiteX9" fmla="*/ 182213 w 364521"/>
                              <a:gd name="connsiteY9" fmla="*/ 427292 h 49472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</a:cxnLst>
                            <a:rect l="l" t="t" r="r" b="b"/>
                            <a:pathLst>
                              <a:path w="364521" h="494728">
                                <a:moveTo>
                                  <a:pt x="182213" y="0"/>
                                </a:moveTo>
                                <a:cubicBezTo>
                                  <a:pt x="277463" y="0"/>
                                  <a:pt x="364522" y="74390"/>
                                  <a:pt x="364522" y="247650"/>
                                </a:cubicBezTo>
                                <a:cubicBezTo>
                                  <a:pt x="364522" y="420910"/>
                                  <a:pt x="277368" y="494729"/>
                                  <a:pt x="182213" y="494729"/>
                                </a:cubicBezTo>
                                <a:cubicBezTo>
                                  <a:pt x="87058" y="494729"/>
                                  <a:pt x="0" y="420434"/>
                                  <a:pt x="0" y="247650"/>
                                </a:cubicBezTo>
                                <a:cubicBezTo>
                                  <a:pt x="0" y="74867"/>
                                  <a:pt x="87154" y="0"/>
                                  <a:pt x="182213" y="0"/>
                                </a:cubicBezTo>
                                <a:close/>
                                <a:moveTo>
                                  <a:pt x="182213" y="426911"/>
                                </a:moveTo>
                                <a:cubicBezTo>
                                  <a:pt x="235363" y="426911"/>
                                  <a:pt x="277939" y="379286"/>
                                  <a:pt x="277939" y="247269"/>
                                </a:cubicBezTo>
                                <a:cubicBezTo>
                                  <a:pt x="277939" y="115252"/>
                                  <a:pt x="235363" y="67532"/>
                                  <a:pt x="182213" y="67532"/>
                                </a:cubicBezTo>
                                <a:cubicBezTo>
                                  <a:pt x="129064" y="67532"/>
                                  <a:pt x="86963" y="115157"/>
                                  <a:pt x="86963" y="247269"/>
                                </a:cubicBezTo>
                                <a:cubicBezTo>
                                  <a:pt x="86963" y="379381"/>
                                  <a:pt x="129159" y="427292"/>
                                  <a:pt x="182213" y="42729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6" name="Freeform: Shape 256"/>
                        <wps:cNvSpPr/>
                        <wps:spPr>
                          <a:xfrm>
                            <a:off x="2502503" y="1051750"/>
                            <a:ext cx="176783" cy="359854"/>
                          </a:xfrm>
                          <a:custGeom>
                            <a:avLst/>
                            <a:gdLst>
                              <a:gd name="connsiteX0" fmla="*/ 2572 w 176783"/>
                              <a:gd name="connsiteY0" fmla="*/ 64008 h 359854"/>
                              <a:gd name="connsiteX1" fmla="*/ 0 w 176783"/>
                              <a:gd name="connsiteY1" fmla="*/ 5429 h 359854"/>
                              <a:gd name="connsiteX2" fmla="*/ 73438 w 176783"/>
                              <a:gd name="connsiteY2" fmla="*/ 5429 h 359854"/>
                              <a:gd name="connsiteX3" fmla="*/ 76009 w 176783"/>
                              <a:gd name="connsiteY3" fmla="*/ 70199 h 359854"/>
                              <a:gd name="connsiteX4" fmla="*/ 77343 w 176783"/>
                              <a:gd name="connsiteY4" fmla="*/ 70199 h 359854"/>
                              <a:gd name="connsiteX5" fmla="*/ 163068 w 176783"/>
                              <a:gd name="connsiteY5" fmla="*/ 0 h 359854"/>
                              <a:gd name="connsiteX6" fmla="*/ 176784 w 176783"/>
                              <a:gd name="connsiteY6" fmla="*/ 2000 h 359854"/>
                              <a:gd name="connsiteX7" fmla="*/ 176784 w 176783"/>
                              <a:gd name="connsiteY7" fmla="*/ 81725 h 359854"/>
                              <a:gd name="connsiteX8" fmla="*/ 153924 w 176783"/>
                              <a:gd name="connsiteY8" fmla="*/ 78296 h 359854"/>
                              <a:gd name="connsiteX9" fmla="*/ 83725 w 176783"/>
                              <a:gd name="connsiteY9" fmla="*/ 165735 h 359854"/>
                              <a:gd name="connsiteX10" fmla="*/ 83725 w 176783"/>
                              <a:gd name="connsiteY10" fmla="*/ 359855 h 359854"/>
                              <a:gd name="connsiteX11" fmla="*/ 2572 w 176783"/>
                              <a:gd name="connsiteY11" fmla="*/ 359855 h 35985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</a:cxnLst>
                            <a:rect l="l" t="t" r="r" b="b"/>
                            <a:pathLst>
                              <a:path w="176783" h="359854">
                                <a:moveTo>
                                  <a:pt x="2572" y="64008"/>
                                </a:moveTo>
                                <a:cubicBezTo>
                                  <a:pt x="2810" y="44453"/>
                                  <a:pt x="1952" y="24889"/>
                                  <a:pt x="0" y="5429"/>
                                </a:cubicBezTo>
                                <a:lnTo>
                                  <a:pt x="73438" y="5429"/>
                                </a:lnTo>
                                <a:cubicBezTo>
                                  <a:pt x="74104" y="26860"/>
                                  <a:pt x="76009" y="48863"/>
                                  <a:pt x="76009" y="70199"/>
                                </a:cubicBezTo>
                                <a:lnTo>
                                  <a:pt x="77343" y="70199"/>
                                </a:lnTo>
                                <a:cubicBezTo>
                                  <a:pt x="86868" y="42672"/>
                                  <a:pt x="112776" y="0"/>
                                  <a:pt x="163068" y="0"/>
                                </a:cubicBezTo>
                                <a:cubicBezTo>
                                  <a:pt x="167687" y="295"/>
                                  <a:pt x="172278" y="962"/>
                                  <a:pt x="176784" y="2000"/>
                                </a:cubicBezTo>
                                <a:lnTo>
                                  <a:pt x="176784" y="81725"/>
                                </a:lnTo>
                                <a:cubicBezTo>
                                  <a:pt x="169373" y="79467"/>
                                  <a:pt x="161668" y="78305"/>
                                  <a:pt x="153924" y="78296"/>
                                </a:cubicBezTo>
                                <a:cubicBezTo>
                                  <a:pt x="120396" y="78296"/>
                                  <a:pt x="83725" y="99631"/>
                                  <a:pt x="83725" y="165735"/>
                                </a:cubicBezTo>
                                <a:lnTo>
                                  <a:pt x="83725" y="359855"/>
                                </a:lnTo>
                                <a:lnTo>
                                  <a:pt x="2572" y="3598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7" name="Freeform: Shape 257"/>
                        <wps:cNvSpPr/>
                        <wps:spPr>
                          <a:xfrm>
                            <a:off x="2710529" y="1051750"/>
                            <a:ext cx="289845" cy="513397"/>
                          </a:xfrm>
                          <a:custGeom>
                            <a:avLst/>
                            <a:gdLst>
                              <a:gd name="connsiteX0" fmla="*/ 19621 w 289845"/>
                              <a:gd name="connsiteY0" fmla="*/ 415100 h 513397"/>
                              <a:gd name="connsiteX1" fmla="*/ 119348 w 289845"/>
                              <a:gd name="connsiteY1" fmla="*/ 445484 h 513397"/>
                              <a:gd name="connsiteX2" fmla="*/ 208502 w 289845"/>
                              <a:gd name="connsiteY2" fmla="*/ 333851 h 513397"/>
                              <a:gd name="connsiteX3" fmla="*/ 208502 w 289845"/>
                              <a:gd name="connsiteY3" fmla="*/ 300133 h 513397"/>
                              <a:gd name="connsiteX4" fmla="*/ 207169 w 289845"/>
                              <a:gd name="connsiteY4" fmla="*/ 300133 h 513397"/>
                              <a:gd name="connsiteX5" fmla="*/ 118015 w 289845"/>
                              <a:gd name="connsiteY5" fmla="*/ 360045 h 513397"/>
                              <a:gd name="connsiteX6" fmla="*/ 0 w 289845"/>
                              <a:gd name="connsiteY6" fmla="*/ 183833 h 513397"/>
                              <a:gd name="connsiteX7" fmla="*/ 121920 w 289845"/>
                              <a:gd name="connsiteY7" fmla="*/ 0 h 513397"/>
                              <a:gd name="connsiteX8" fmla="*/ 211169 w 289845"/>
                              <a:gd name="connsiteY8" fmla="*/ 60579 h 513397"/>
                              <a:gd name="connsiteX9" fmla="*/ 213646 w 289845"/>
                              <a:gd name="connsiteY9" fmla="*/ 60579 h 513397"/>
                              <a:gd name="connsiteX10" fmla="*/ 216313 w 289845"/>
                              <a:gd name="connsiteY10" fmla="*/ 5429 h 513397"/>
                              <a:gd name="connsiteX11" fmla="*/ 289846 w 289845"/>
                              <a:gd name="connsiteY11" fmla="*/ 5429 h 513397"/>
                              <a:gd name="connsiteX12" fmla="*/ 287179 w 289845"/>
                              <a:gd name="connsiteY12" fmla="*/ 61246 h 513397"/>
                              <a:gd name="connsiteX13" fmla="*/ 287179 w 289845"/>
                              <a:gd name="connsiteY13" fmla="*/ 322898 h 513397"/>
                              <a:gd name="connsiteX14" fmla="*/ 131159 w 289845"/>
                              <a:gd name="connsiteY14" fmla="*/ 513398 h 513397"/>
                              <a:gd name="connsiteX15" fmla="*/ 15049 w 289845"/>
                              <a:gd name="connsiteY15" fmla="*/ 491300 h 513397"/>
                              <a:gd name="connsiteX16" fmla="*/ 146113 w 289845"/>
                              <a:gd name="connsiteY16" fmla="*/ 297371 h 513397"/>
                              <a:gd name="connsiteX17" fmla="*/ 217551 w 289845"/>
                              <a:gd name="connsiteY17" fmla="*/ 178308 h 513397"/>
                              <a:gd name="connsiteX18" fmla="*/ 152019 w 289845"/>
                              <a:gd name="connsiteY18" fmla="*/ 64675 h 513397"/>
                              <a:gd name="connsiteX19" fmla="*/ 92964 w 289845"/>
                              <a:gd name="connsiteY19" fmla="*/ 178975 h 513397"/>
                              <a:gd name="connsiteX20" fmla="*/ 146113 w 289845"/>
                              <a:gd name="connsiteY20" fmla="*/ 297371 h 51339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</a:cxnLst>
                            <a:rect l="l" t="t" r="r" b="b"/>
                            <a:pathLst>
                              <a:path w="289845" h="513397">
                                <a:moveTo>
                                  <a:pt x="19621" y="415100"/>
                                </a:moveTo>
                                <a:cubicBezTo>
                                  <a:pt x="49730" y="433568"/>
                                  <a:pt x="84058" y="444027"/>
                                  <a:pt x="119348" y="445484"/>
                                </a:cubicBezTo>
                                <a:cubicBezTo>
                                  <a:pt x="195548" y="445484"/>
                                  <a:pt x="208502" y="389668"/>
                                  <a:pt x="208502" y="333851"/>
                                </a:cubicBezTo>
                                <a:lnTo>
                                  <a:pt x="208502" y="300133"/>
                                </a:lnTo>
                                <a:lnTo>
                                  <a:pt x="207169" y="300133"/>
                                </a:lnTo>
                                <a:cubicBezTo>
                                  <a:pt x="194120" y="327660"/>
                                  <a:pt x="171164" y="360045"/>
                                  <a:pt x="118015" y="360045"/>
                                </a:cubicBezTo>
                                <a:cubicBezTo>
                                  <a:pt x="70390" y="360045"/>
                                  <a:pt x="0" y="326993"/>
                                  <a:pt x="0" y="183833"/>
                                </a:cubicBezTo>
                                <a:cubicBezTo>
                                  <a:pt x="0" y="86011"/>
                                  <a:pt x="33433" y="0"/>
                                  <a:pt x="121920" y="0"/>
                                </a:cubicBezTo>
                                <a:cubicBezTo>
                                  <a:pt x="171164" y="0"/>
                                  <a:pt x="194120" y="29623"/>
                                  <a:pt x="211169" y="60579"/>
                                </a:cubicBezTo>
                                <a:lnTo>
                                  <a:pt x="213646" y="60579"/>
                                </a:lnTo>
                                <a:cubicBezTo>
                                  <a:pt x="213646" y="41529"/>
                                  <a:pt x="215646" y="24098"/>
                                  <a:pt x="216313" y="5429"/>
                                </a:cubicBezTo>
                                <a:lnTo>
                                  <a:pt x="289846" y="5429"/>
                                </a:lnTo>
                                <a:cubicBezTo>
                                  <a:pt x="288512" y="24479"/>
                                  <a:pt x="287179" y="42672"/>
                                  <a:pt x="287179" y="61246"/>
                                </a:cubicBezTo>
                                <a:lnTo>
                                  <a:pt x="287179" y="322898"/>
                                </a:lnTo>
                                <a:cubicBezTo>
                                  <a:pt x="287179" y="433769"/>
                                  <a:pt x="255079" y="513398"/>
                                  <a:pt x="131159" y="513398"/>
                                </a:cubicBezTo>
                                <a:cubicBezTo>
                                  <a:pt x="91440" y="513131"/>
                                  <a:pt x="52092" y="505644"/>
                                  <a:pt x="15049" y="491300"/>
                                </a:cubicBezTo>
                                <a:close/>
                                <a:moveTo>
                                  <a:pt x="146113" y="297371"/>
                                </a:moveTo>
                                <a:cubicBezTo>
                                  <a:pt x="197263" y="297371"/>
                                  <a:pt x="217551" y="259271"/>
                                  <a:pt x="217551" y="178308"/>
                                </a:cubicBezTo>
                                <a:cubicBezTo>
                                  <a:pt x="217551" y="103918"/>
                                  <a:pt x="190690" y="64008"/>
                                  <a:pt x="152019" y="64675"/>
                                </a:cubicBezTo>
                                <a:cubicBezTo>
                                  <a:pt x="109347" y="65437"/>
                                  <a:pt x="92964" y="106680"/>
                                  <a:pt x="92964" y="178975"/>
                                </a:cubicBezTo>
                                <a:cubicBezTo>
                                  <a:pt x="92964" y="262700"/>
                                  <a:pt x="118396" y="297371"/>
                                  <a:pt x="146113" y="29737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8" name="Freeform: Shape 258"/>
                        <wps:cNvSpPr/>
                        <wps:spPr>
                          <a:xfrm>
                            <a:off x="3052095" y="1051747"/>
                            <a:ext cx="274700" cy="365953"/>
                          </a:xfrm>
                          <a:custGeom>
                            <a:avLst/>
                            <a:gdLst>
                              <a:gd name="connsiteX0" fmla="*/ 34004 w 274700"/>
                              <a:gd name="connsiteY0" fmla="*/ 26101 h 365953"/>
                              <a:gd name="connsiteX1" fmla="*/ 140970 w 274700"/>
                              <a:gd name="connsiteY1" fmla="*/ 3 h 365953"/>
                              <a:gd name="connsiteX2" fmla="*/ 270129 w 274700"/>
                              <a:gd name="connsiteY2" fmla="*/ 142878 h 365953"/>
                              <a:gd name="connsiteX3" fmla="*/ 270129 w 274700"/>
                              <a:gd name="connsiteY3" fmla="*/ 297754 h 365953"/>
                              <a:gd name="connsiteX4" fmla="*/ 274701 w 274700"/>
                              <a:gd name="connsiteY4" fmla="*/ 360429 h 365953"/>
                              <a:gd name="connsiteX5" fmla="*/ 201263 w 274700"/>
                              <a:gd name="connsiteY5" fmla="*/ 360429 h 365953"/>
                              <a:gd name="connsiteX6" fmla="*/ 196691 w 274700"/>
                              <a:gd name="connsiteY6" fmla="*/ 312232 h 365953"/>
                              <a:gd name="connsiteX7" fmla="*/ 195358 w 274700"/>
                              <a:gd name="connsiteY7" fmla="*/ 312232 h 365953"/>
                              <a:gd name="connsiteX8" fmla="*/ 100965 w 274700"/>
                              <a:gd name="connsiteY8" fmla="*/ 365953 h 365953"/>
                              <a:gd name="connsiteX9" fmla="*/ 0 w 274700"/>
                              <a:gd name="connsiteY9" fmla="*/ 262035 h 365953"/>
                              <a:gd name="connsiteX10" fmla="*/ 177641 w 274700"/>
                              <a:gd name="connsiteY10" fmla="*/ 141544 h 365953"/>
                              <a:gd name="connsiteX11" fmla="*/ 194024 w 274700"/>
                              <a:gd name="connsiteY11" fmla="*/ 141544 h 365953"/>
                              <a:gd name="connsiteX12" fmla="*/ 194024 w 274700"/>
                              <a:gd name="connsiteY12" fmla="*/ 128400 h 365953"/>
                              <a:gd name="connsiteX13" fmla="*/ 131064 w 274700"/>
                              <a:gd name="connsiteY13" fmla="*/ 60963 h 365953"/>
                              <a:gd name="connsiteX14" fmla="*/ 38671 w 274700"/>
                              <a:gd name="connsiteY14" fmla="*/ 95348 h 365953"/>
                              <a:gd name="connsiteX15" fmla="*/ 193548 w 274700"/>
                              <a:gd name="connsiteY15" fmla="*/ 186502 h 365953"/>
                              <a:gd name="connsiteX16" fmla="*/ 186404 w 274700"/>
                              <a:gd name="connsiteY16" fmla="*/ 186502 h 365953"/>
                              <a:gd name="connsiteX17" fmla="*/ 75533 w 274700"/>
                              <a:gd name="connsiteY17" fmla="*/ 253177 h 365953"/>
                              <a:gd name="connsiteX18" fmla="*/ 127349 w 274700"/>
                              <a:gd name="connsiteY18" fmla="*/ 307565 h 365953"/>
                              <a:gd name="connsiteX19" fmla="*/ 193548 w 274700"/>
                              <a:gd name="connsiteY19" fmla="*/ 206314 h 36595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</a:cxnLst>
                            <a:rect l="l" t="t" r="r" b="b"/>
                            <a:pathLst>
                              <a:path w="274700" h="365953">
                                <a:moveTo>
                                  <a:pt x="34004" y="26101"/>
                                </a:moveTo>
                                <a:cubicBezTo>
                                  <a:pt x="66990" y="8785"/>
                                  <a:pt x="103718" y="-178"/>
                                  <a:pt x="140970" y="3"/>
                                </a:cubicBezTo>
                                <a:cubicBezTo>
                                  <a:pt x="245745" y="3"/>
                                  <a:pt x="270129" y="53724"/>
                                  <a:pt x="270129" y="142878"/>
                                </a:cubicBezTo>
                                <a:lnTo>
                                  <a:pt x="270129" y="297754"/>
                                </a:lnTo>
                                <a:cubicBezTo>
                                  <a:pt x="270196" y="318728"/>
                                  <a:pt x="271729" y="339664"/>
                                  <a:pt x="274701" y="360429"/>
                                </a:cubicBezTo>
                                <a:lnTo>
                                  <a:pt x="201263" y="360429"/>
                                </a:lnTo>
                                <a:cubicBezTo>
                                  <a:pt x="197644" y="344636"/>
                                  <a:pt x="196101" y="328425"/>
                                  <a:pt x="196691" y="312232"/>
                                </a:cubicBezTo>
                                <a:lnTo>
                                  <a:pt x="195358" y="312232"/>
                                </a:lnTo>
                                <a:cubicBezTo>
                                  <a:pt x="175070" y="340807"/>
                                  <a:pt x="149447" y="365953"/>
                                  <a:pt x="100965" y="365953"/>
                                </a:cubicBezTo>
                                <a:cubicBezTo>
                                  <a:pt x="48482" y="365953"/>
                                  <a:pt x="0" y="327853"/>
                                  <a:pt x="0" y="262035"/>
                                </a:cubicBezTo>
                                <a:cubicBezTo>
                                  <a:pt x="0" y="165642"/>
                                  <a:pt x="74676" y="141544"/>
                                  <a:pt x="177641" y="141544"/>
                                </a:cubicBezTo>
                                <a:lnTo>
                                  <a:pt x="194024" y="141544"/>
                                </a:lnTo>
                                <a:lnTo>
                                  <a:pt x="194024" y="128400"/>
                                </a:lnTo>
                                <a:cubicBezTo>
                                  <a:pt x="194024" y="93348"/>
                                  <a:pt x="177641" y="60963"/>
                                  <a:pt x="131064" y="60963"/>
                                </a:cubicBezTo>
                                <a:cubicBezTo>
                                  <a:pt x="97298" y="61801"/>
                                  <a:pt x="64770" y="73907"/>
                                  <a:pt x="38671" y="95348"/>
                                </a:cubicBezTo>
                                <a:close/>
                                <a:moveTo>
                                  <a:pt x="193548" y="186502"/>
                                </a:moveTo>
                                <a:lnTo>
                                  <a:pt x="186404" y="186502"/>
                                </a:lnTo>
                                <a:cubicBezTo>
                                  <a:pt x="116872" y="186502"/>
                                  <a:pt x="75533" y="201647"/>
                                  <a:pt x="75533" y="253177"/>
                                </a:cubicBezTo>
                                <a:cubicBezTo>
                                  <a:pt x="75533" y="285467"/>
                                  <a:pt x="95917" y="307565"/>
                                  <a:pt x="127349" y="307565"/>
                                </a:cubicBezTo>
                                <a:cubicBezTo>
                                  <a:pt x="175832" y="307565"/>
                                  <a:pt x="193548" y="269465"/>
                                  <a:pt x="193548" y="206314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9" name="Freeform: Shape 259"/>
                        <wps:cNvSpPr/>
                        <wps:spPr>
                          <a:xfrm>
                            <a:off x="3401091" y="1051750"/>
                            <a:ext cx="269557" cy="360045"/>
                          </a:xfrm>
                          <a:custGeom>
                            <a:avLst/>
                            <a:gdLst>
                              <a:gd name="connsiteX0" fmla="*/ 2572 w 269557"/>
                              <a:gd name="connsiteY0" fmla="*/ 64008 h 360045"/>
                              <a:gd name="connsiteX1" fmla="*/ 0 w 269557"/>
                              <a:gd name="connsiteY1" fmla="*/ 5429 h 360045"/>
                              <a:gd name="connsiteX2" fmla="*/ 76200 w 269557"/>
                              <a:gd name="connsiteY2" fmla="*/ 5429 h 360045"/>
                              <a:gd name="connsiteX3" fmla="*/ 78772 w 269557"/>
                              <a:gd name="connsiteY3" fmla="*/ 59912 h 360045"/>
                              <a:gd name="connsiteX4" fmla="*/ 80105 w 269557"/>
                              <a:gd name="connsiteY4" fmla="*/ 59912 h 360045"/>
                              <a:gd name="connsiteX5" fmla="*/ 169926 w 269557"/>
                              <a:gd name="connsiteY5" fmla="*/ 0 h 360045"/>
                              <a:gd name="connsiteX6" fmla="*/ 269557 w 269557"/>
                              <a:gd name="connsiteY6" fmla="*/ 131445 h 360045"/>
                              <a:gd name="connsiteX7" fmla="*/ 269557 w 269557"/>
                              <a:gd name="connsiteY7" fmla="*/ 360045 h 360045"/>
                              <a:gd name="connsiteX8" fmla="*/ 188309 w 269557"/>
                              <a:gd name="connsiteY8" fmla="*/ 360045 h 360045"/>
                              <a:gd name="connsiteX9" fmla="*/ 188309 w 269557"/>
                              <a:gd name="connsiteY9" fmla="*/ 147352 h 360045"/>
                              <a:gd name="connsiteX10" fmla="*/ 141732 w 269557"/>
                              <a:gd name="connsiteY10" fmla="*/ 70199 h 360045"/>
                              <a:gd name="connsiteX11" fmla="*/ 84011 w 269557"/>
                              <a:gd name="connsiteY11" fmla="*/ 153543 h 360045"/>
                              <a:gd name="connsiteX12" fmla="*/ 84011 w 269557"/>
                              <a:gd name="connsiteY12" fmla="*/ 360045 h 360045"/>
                              <a:gd name="connsiteX13" fmla="*/ 2667 w 269557"/>
                              <a:gd name="connsiteY13" fmla="*/ 360045 h 36004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</a:cxnLst>
                            <a:rect l="l" t="t" r="r" b="b"/>
                            <a:pathLst>
                              <a:path w="269557" h="360045">
                                <a:moveTo>
                                  <a:pt x="2572" y="64008"/>
                                </a:moveTo>
                                <a:cubicBezTo>
                                  <a:pt x="2810" y="44453"/>
                                  <a:pt x="1952" y="24889"/>
                                  <a:pt x="0" y="5429"/>
                                </a:cubicBezTo>
                                <a:lnTo>
                                  <a:pt x="76200" y="5429"/>
                                </a:lnTo>
                                <a:cubicBezTo>
                                  <a:pt x="76771" y="23336"/>
                                  <a:pt x="78772" y="41910"/>
                                  <a:pt x="78772" y="59912"/>
                                </a:cubicBezTo>
                                <a:lnTo>
                                  <a:pt x="80105" y="59912"/>
                                </a:lnTo>
                                <a:cubicBezTo>
                                  <a:pt x="91916" y="38481"/>
                                  <a:pt x="114871" y="0"/>
                                  <a:pt x="169926" y="0"/>
                                </a:cubicBezTo>
                                <a:cubicBezTo>
                                  <a:pt x="246602" y="0"/>
                                  <a:pt x="269557" y="59912"/>
                                  <a:pt x="269557" y="131445"/>
                                </a:cubicBezTo>
                                <a:lnTo>
                                  <a:pt x="269557" y="360045"/>
                                </a:lnTo>
                                <a:lnTo>
                                  <a:pt x="188309" y="360045"/>
                                </a:lnTo>
                                <a:lnTo>
                                  <a:pt x="188309" y="147352"/>
                                </a:lnTo>
                                <a:cubicBezTo>
                                  <a:pt x="188309" y="92964"/>
                                  <a:pt x="175165" y="70199"/>
                                  <a:pt x="141732" y="70199"/>
                                </a:cubicBezTo>
                                <a:cubicBezTo>
                                  <a:pt x="99060" y="70199"/>
                                  <a:pt x="84011" y="108299"/>
                                  <a:pt x="84011" y="153543"/>
                                </a:cubicBezTo>
                                <a:lnTo>
                                  <a:pt x="84011" y="360045"/>
                                </a:lnTo>
                                <a:lnTo>
                                  <a:pt x="2667" y="3600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0" name="Freeform: Shape 260"/>
                        <wps:cNvSpPr/>
                        <wps:spPr>
                          <a:xfrm>
                            <a:off x="3743896" y="906399"/>
                            <a:ext cx="83915" cy="505396"/>
                          </a:xfrm>
                          <a:custGeom>
                            <a:avLst/>
                            <a:gdLst>
                              <a:gd name="connsiteX0" fmla="*/ 0 w 83915"/>
                              <a:gd name="connsiteY0" fmla="*/ 0 h 505396"/>
                              <a:gd name="connsiteX1" fmla="*/ 83915 w 83915"/>
                              <a:gd name="connsiteY1" fmla="*/ 0 h 505396"/>
                              <a:gd name="connsiteX2" fmla="*/ 83915 w 83915"/>
                              <a:gd name="connsiteY2" fmla="*/ 84201 h 505396"/>
                              <a:gd name="connsiteX3" fmla="*/ 0 w 83915"/>
                              <a:gd name="connsiteY3" fmla="*/ 84201 h 505396"/>
                              <a:gd name="connsiteX4" fmla="*/ 1238 w 83915"/>
                              <a:gd name="connsiteY4" fmla="*/ 150781 h 505396"/>
                              <a:gd name="connsiteX5" fmla="*/ 82582 w 83915"/>
                              <a:gd name="connsiteY5" fmla="*/ 150781 h 505396"/>
                              <a:gd name="connsiteX6" fmla="*/ 82582 w 83915"/>
                              <a:gd name="connsiteY6" fmla="*/ 505396 h 505396"/>
                              <a:gd name="connsiteX7" fmla="*/ 1238 w 83915"/>
                              <a:gd name="connsiteY7" fmla="*/ 505396 h 50539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</a:cxnLst>
                            <a:rect l="l" t="t" r="r" b="b"/>
                            <a:pathLst>
                              <a:path w="83915" h="505396">
                                <a:moveTo>
                                  <a:pt x="0" y="0"/>
                                </a:moveTo>
                                <a:lnTo>
                                  <a:pt x="83915" y="0"/>
                                </a:lnTo>
                                <a:lnTo>
                                  <a:pt x="83915" y="84201"/>
                                </a:lnTo>
                                <a:lnTo>
                                  <a:pt x="0" y="84201"/>
                                </a:lnTo>
                                <a:close/>
                                <a:moveTo>
                                  <a:pt x="1238" y="150781"/>
                                </a:moveTo>
                                <a:lnTo>
                                  <a:pt x="82582" y="150781"/>
                                </a:lnTo>
                                <a:lnTo>
                                  <a:pt x="82582" y="505396"/>
                                </a:lnTo>
                                <a:lnTo>
                                  <a:pt x="1238" y="5053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1" name="Freeform: Shape 261"/>
                        <wps:cNvSpPr/>
                        <wps:spPr>
                          <a:xfrm>
                            <a:off x="3902201" y="1057275"/>
                            <a:ext cx="230124" cy="354615"/>
                          </a:xfrm>
                          <a:custGeom>
                            <a:avLst/>
                            <a:gdLst>
                              <a:gd name="connsiteX0" fmla="*/ 0 w 230124"/>
                              <a:gd name="connsiteY0" fmla="*/ 280892 h 354615"/>
                              <a:gd name="connsiteX1" fmla="*/ 144209 w 230124"/>
                              <a:gd name="connsiteY1" fmla="*/ 64675 h 354615"/>
                              <a:gd name="connsiteX2" fmla="*/ 4572 w 230124"/>
                              <a:gd name="connsiteY2" fmla="*/ 64675 h 354615"/>
                              <a:gd name="connsiteX3" fmla="*/ 4572 w 230124"/>
                              <a:gd name="connsiteY3" fmla="*/ 0 h 354615"/>
                              <a:gd name="connsiteX4" fmla="*/ 225552 w 230124"/>
                              <a:gd name="connsiteY4" fmla="*/ 0 h 354615"/>
                              <a:gd name="connsiteX5" fmla="*/ 225552 w 230124"/>
                              <a:gd name="connsiteY5" fmla="*/ 73057 h 354615"/>
                              <a:gd name="connsiteX6" fmla="*/ 83915 w 230124"/>
                              <a:gd name="connsiteY6" fmla="*/ 289941 h 354615"/>
                              <a:gd name="connsiteX7" fmla="*/ 230124 w 230124"/>
                              <a:gd name="connsiteY7" fmla="*/ 289941 h 354615"/>
                              <a:gd name="connsiteX8" fmla="*/ 230124 w 230124"/>
                              <a:gd name="connsiteY8" fmla="*/ 354616 h 354615"/>
                              <a:gd name="connsiteX9" fmla="*/ 0 w 230124"/>
                              <a:gd name="connsiteY9" fmla="*/ 354616 h 35461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</a:cxnLst>
                            <a:rect l="l" t="t" r="r" b="b"/>
                            <a:pathLst>
                              <a:path w="230124" h="354615">
                                <a:moveTo>
                                  <a:pt x="0" y="280892"/>
                                </a:moveTo>
                                <a:lnTo>
                                  <a:pt x="144209" y="64675"/>
                                </a:lnTo>
                                <a:lnTo>
                                  <a:pt x="4572" y="64675"/>
                                </a:lnTo>
                                <a:lnTo>
                                  <a:pt x="4572" y="0"/>
                                </a:lnTo>
                                <a:lnTo>
                                  <a:pt x="225552" y="0"/>
                                </a:lnTo>
                                <a:lnTo>
                                  <a:pt x="225552" y="73057"/>
                                </a:lnTo>
                                <a:lnTo>
                                  <a:pt x="83915" y="289941"/>
                                </a:lnTo>
                                <a:lnTo>
                                  <a:pt x="230124" y="289941"/>
                                </a:lnTo>
                                <a:lnTo>
                                  <a:pt x="230124" y="354616"/>
                                </a:lnTo>
                                <a:lnTo>
                                  <a:pt x="0" y="3546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2" name="Freeform: Shape 262"/>
                        <wps:cNvSpPr/>
                        <wps:spPr>
                          <a:xfrm>
                            <a:off x="4175188" y="1051747"/>
                            <a:ext cx="274796" cy="365953"/>
                          </a:xfrm>
                          <a:custGeom>
                            <a:avLst/>
                            <a:gdLst>
                              <a:gd name="connsiteX0" fmla="*/ 34100 w 274796"/>
                              <a:gd name="connsiteY0" fmla="*/ 26102 h 365953"/>
                              <a:gd name="connsiteX1" fmla="*/ 141065 w 274796"/>
                              <a:gd name="connsiteY1" fmla="*/ 3 h 365953"/>
                              <a:gd name="connsiteX2" fmla="*/ 270224 w 274796"/>
                              <a:gd name="connsiteY2" fmla="*/ 142878 h 365953"/>
                              <a:gd name="connsiteX3" fmla="*/ 270224 w 274796"/>
                              <a:gd name="connsiteY3" fmla="*/ 297755 h 365953"/>
                              <a:gd name="connsiteX4" fmla="*/ 274796 w 274796"/>
                              <a:gd name="connsiteY4" fmla="*/ 360429 h 365953"/>
                              <a:gd name="connsiteX5" fmla="*/ 201359 w 274796"/>
                              <a:gd name="connsiteY5" fmla="*/ 360429 h 365953"/>
                              <a:gd name="connsiteX6" fmla="*/ 196787 w 274796"/>
                              <a:gd name="connsiteY6" fmla="*/ 312233 h 365953"/>
                              <a:gd name="connsiteX7" fmla="*/ 195453 w 274796"/>
                              <a:gd name="connsiteY7" fmla="*/ 312233 h 365953"/>
                              <a:gd name="connsiteX8" fmla="*/ 101060 w 274796"/>
                              <a:gd name="connsiteY8" fmla="*/ 365954 h 365953"/>
                              <a:gd name="connsiteX9" fmla="*/ 0 w 274796"/>
                              <a:gd name="connsiteY9" fmla="*/ 262036 h 365953"/>
                              <a:gd name="connsiteX10" fmla="*/ 177737 w 274796"/>
                              <a:gd name="connsiteY10" fmla="*/ 141545 h 365953"/>
                              <a:gd name="connsiteX11" fmla="*/ 194120 w 274796"/>
                              <a:gd name="connsiteY11" fmla="*/ 141545 h 365953"/>
                              <a:gd name="connsiteX12" fmla="*/ 194120 w 274796"/>
                              <a:gd name="connsiteY12" fmla="*/ 128400 h 365953"/>
                              <a:gd name="connsiteX13" fmla="*/ 131159 w 274796"/>
                              <a:gd name="connsiteY13" fmla="*/ 60963 h 365953"/>
                              <a:gd name="connsiteX14" fmla="*/ 38767 w 274796"/>
                              <a:gd name="connsiteY14" fmla="*/ 95349 h 365953"/>
                              <a:gd name="connsiteX15" fmla="*/ 194120 w 274796"/>
                              <a:gd name="connsiteY15" fmla="*/ 186503 h 365953"/>
                              <a:gd name="connsiteX16" fmla="*/ 187262 w 274796"/>
                              <a:gd name="connsiteY16" fmla="*/ 186503 h 365953"/>
                              <a:gd name="connsiteX17" fmla="*/ 76486 w 274796"/>
                              <a:gd name="connsiteY17" fmla="*/ 253178 h 365953"/>
                              <a:gd name="connsiteX18" fmla="*/ 128302 w 274796"/>
                              <a:gd name="connsiteY18" fmla="*/ 307566 h 365953"/>
                              <a:gd name="connsiteX19" fmla="*/ 194977 w 274796"/>
                              <a:gd name="connsiteY19" fmla="*/ 206315 h 36595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</a:cxnLst>
                            <a:rect l="l" t="t" r="r" b="b"/>
                            <a:pathLst>
                              <a:path w="274796" h="365953">
                                <a:moveTo>
                                  <a:pt x="34100" y="26102"/>
                                </a:moveTo>
                                <a:cubicBezTo>
                                  <a:pt x="67075" y="8766"/>
                                  <a:pt x="103813" y="-197"/>
                                  <a:pt x="141065" y="3"/>
                                </a:cubicBezTo>
                                <a:cubicBezTo>
                                  <a:pt x="245840" y="3"/>
                                  <a:pt x="270224" y="53724"/>
                                  <a:pt x="270224" y="142878"/>
                                </a:cubicBezTo>
                                <a:lnTo>
                                  <a:pt x="270224" y="297755"/>
                                </a:lnTo>
                                <a:cubicBezTo>
                                  <a:pt x="270291" y="318729"/>
                                  <a:pt x="271824" y="339665"/>
                                  <a:pt x="274796" y="360429"/>
                                </a:cubicBezTo>
                                <a:lnTo>
                                  <a:pt x="201359" y="360429"/>
                                </a:lnTo>
                                <a:cubicBezTo>
                                  <a:pt x="197682" y="344637"/>
                                  <a:pt x="196149" y="328435"/>
                                  <a:pt x="196787" y="312233"/>
                                </a:cubicBezTo>
                                <a:lnTo>
                                  <a:pt x="195453" y="312233"/>
                                </a:lnTo>
                                <a:cubicBezTo>
                                  <a:pt x="175070" y="340808"/>
                                  <a:pt x="149543" y="365954"/>
                                  <a:pt x="101060" y="365954"/>
                                </a:cubicBezTo>
                                <a:cubicBezTo>
                                  <a:pt x="48578" y="365954"/>
                                  <a:pt x="0" y="327854"/>
                                  <a:pt x="0" y="262036"/>
                                </a:cubicBezTo>
                                <a:cubicBezTo>
                                  <a:pt x="0" y="165643"/>
                                  <a:pt x="74771" y="141545"/>
                                  <a:pt x="177737" y="141545"/>
                                </a:cubicBezTo>
                                <a:lnTo>
                                  <a:pt x="194120" y="141545"/>
                                </a:lnTo>
                                <a:lnTo>
                                  <a:pt x="194120" y="128400"/>
                                </a:lnTo>
                                <a:cubicBezTo>
                                  <a:pt x="194120" y="93348"/>
                                  <a:pt x="177737" y="60963"/>
                                  <a:pt x="131159" y="60963"/>
                                </a:cubicBezTo>
                                <a:cubicBezTo>
                                  <a:pt x="97393" y="61801"/>
                                  <a:pt x="64865" y="73908"/>
                                  <a:pt x="38767" y="95349"/>
                                </a:cubicBezTo>
                                <a:close/>
                                <a:moveTo>
                                  <a:pt x="194120" y="186503"/>
                                </a:moveTo>
                                <a:lnTo>
                                  <a:pt x="187262" y="186503"/>
                                </a:lnTo>
                                <a:cubicBezTo>
                                  <a:pt x="117729" y="186503"/>
                                  <a:pt x="76486" y="201648"/>
                                  <a:pt x="76486" y="253178"/>
                                </a:cubicBezTo>
                                <a:cubicBezTo>
                                  <a:pt x="76486" y="285468"/>
                                  <a:pt x="96774" y="307566"/>
                                  <a:pt x="128302" y="307566"/>
                                </a:cubicBezTo>
                                <a:cubicBezTo>
                                  <a:pt x="176784" y="307566"/>
                                  <a:pt x="194977" y="269466"/>
                                  <a:pt x="194977" y="20631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3" name="Freeform: Shape 263"/>
                        <wps:cNvSpPr/>
                        <wps:spPr>
                          <a:xfrm>
                            <a:off x="4485132" y="958119"/>
                            <a:ext cx="202596" cy="459322"/>
                          </a:xfrm>
                          <a:custGeom>
                            <a:avLst/>
                            <a:gdLst>
                              <a:gd name="connsiteX0" fmla="*/ 53721 w 202596"/>
                              <a:gd name="connsiteY0" fmla="*/ 26099 h 459322"/>
                              <a:gd name="connsiteX1" fmla="*/ 135064 w 202596"/>
                              <a:gd name="connsiteY1" fmla="*/ 0 h 459322"/>
                              <a:gd name="connsiteX2" fmla="*/ 135064 w 202596"/>
                              <a:gd name="connsiteY2" fmla="*/ 99155 h 459322"/>
                              <a:gd name="connsiteX3" fmla="*/ 202597 w 202596"/>
                              <a:gd name="connsiteY3" fmla="*/ 99155 h 459322"/>
                              <a:gd name="connsiteX4" fmla="*/ 202597 w 202596"/>
                              <a:gd name="connsiteY4" fmla="*/ 161830 h 459322"/>
                              <a:gd name="connsiteX5" fmla="*/ 135064 w 202596"/>
                              <a:gd name="connsiteY5" fmla="*/ 161830 h 459322"/>
                              <a:gd name="connsiteX6" fmla="*/ 135064 w 202596"/>
                              <a:gd name="connsiteY6" fmla="*/ 345662 h 459322"/>
                              <a:gd name="connsiteX7" fmla="*/ 171831 w 202596"/>
                              <a:gd name="connsiteY7" fmla="*/ 394525 h 459322"/>
                              <a:gd name="connsiteX8" fmla="*/ 202597 w 202596"/>
                              <a:gd name="connsiteY8" fmla="*/ 387001 h 459322"/>
                              <a:gd name="connsiteX9" fmla="*/ 202597 w 202596"/>
                              <a:gd name="connsiteY9" fmla="*/ 447580 h 459322"/>
                              <a:gd name="connsiteX10" fmla="*/ 148209 w 202596"/>
                              <a:gd name="connsiteY10" fmla="*/ 459296 h 459322"/>
                              <a:gd name="connsiteX11" fmla="*/ 53721 w 202596"/>
                              <a:gd name="connsiteY11" fmla="*/ 356045 h 459322"/>
                              <a:gd name="connsiteX12" fmla="*/ 53721 w 202596"/>
                              <a:gd name="connsiteY12" fmla="*/ 161735 h 459322"/>
                              <a:gd name="connsiteX13" fmla="*/ 0 w 202596"/>
                              <a:gd name="connsiteY13" fmla="*/ 161735 h 459322"/>
                              <a:gd name="connsiteX14" fmla="*/ 0 w 202596"/>
                              <a:gd name="connsiteY14" fmla="*/ 99155 h 459322"/>
                              <a:gd name="connsiteX15" fmla="*/ 53721 w 202596"/>
                              <a:gd name="connsiteY15" fmla="*/ 99155 h 45932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</a:cxnLst>
                            <a:rect l="l" t="t" r="r" b="b"/>
                            <a:pathLst>
                              <a:path w="202596" h="459322">
                                <a:moveTo>
                                  <a:pt x="53721" y="26099"/>
                                </a:moveTo>
                                <a:lnTo>
                                  <a:pt x="135064" y="0"/>
                                </a:lnTo>
                                <a:lnTo>
                                  <a:pt x="135064" y="99155"/>
                                </a:lnTo>
                                <a:lnTo>
                                  <a:pt x="202597" y="99155"/>
                                </a:lnTo>
                                <a:lnTo>
                                  <a:pt x="202597" y="161830"/>
                                </a:lnTo>
                                <a:lnTo>
                                  <a:pt x="135064" y="161830"/>
                                </a:lnTo>
                                <a:lnTo>
                                  <a:pt x="135064" y="345662"/>
                                </a:lnTo>
                                <a:cubicBezTo>
                                  <a:pt x="135064" y="383762"/>
                                  <a:pt x="148209" y="394525"/>
                                  <a:pt x="171831" y="394525"/>
                                </a:cubicBezTo>
                                <a:cubicBezTo>
                                  <a:pt x="182566" y="394735"/>
                                  <a:pt x="193167" y="392144"/>
                                  <a:pt x="202597" y="387001"/>
                                </a:cubicBezTo>
                                <a:lnTo>
                                  <a:pt x="202597" y="447580"/>
                                </a:lnTo>
                                <a:cubicBezTo>
                                  <a:pt x="185633" y="455686"/>
                                  <a:pt x="167002" y="459696"/>
                                  <a:pt x="148209" y="459296"/>
                                </a:cubicBezTo>
                                <a:cubicBezTo>
                                  <a:pt x="87821" y="459296"/>
                                  <a:pt x="53721" y="430721"/>
                                  <a:pt x="53721" y="356045"/>
                                </a:cubicBezTo>
                                <a:lnTo>
                                  <a:pt x="53721" y="161735"/>
                                </a:lnTo>
                                <a:lnTo>
                                  <a:pt x="0" y="161735"/>
                                </a:lnTo>
                                <a:lnTo>
                                  <a:pt x="0" y="99155"/>
                                </a:lnTo>
                                <a:lnTo>
                                  <a:pt x="53721" y="991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4" name="Freeform: Shape 264"/>
                        <wps:cNvSpPr/>
                        <wps:spPr>
                          <a:xfrm>
                            <a:off x="4743450" y="906399"/>
                            <a:ext cx="91821" cy="505491"/>
                          </a:xfrm>
                          <a:custGeom>
                            <a:avLst/>
                            <a:gdLst>
                              <a:gd name="connsiteX0" fmla="*/ 0 w 91821"/>
                              <a:gd name="connsiteY0" fmla="*/ 0 h 505491"/>
                              <a:gd name="connsiteX1" fmla="*/ 83915 w 91821"/>
                              <a:gd name="connsiteY1" fmla="*/ 0 h 505491"/>
                              <a:gd name="connsiteX2" fmla="*/ 83915 w 91821"/>
                              <a:gd name="connsiteY2" fmla="*/ 84201 h 505491"/>
                              <a:gd name="connsiteX3" fmla="*/ 0 w 91821"/>
                              <a:gd name="connsiteY3" fmla="*/ 84201 h 505491"/>
                              <a:gd name="connsiteX4" fmla="*/ 10478 w 91821"/>
                              <a:gd name="connsiteY4" fmla="*/ 150876 h 505491"/>
                              <a:gd name="connsiteX5" fmla="*/ 91821 w 91821"/>
                              <a:gd name="connsiteY5" fmla="*/ 150876 h 505491"/>
                              <a:gd name="connsiteX6" fmla="*/ 91821 w 91821"/>
                              <a:gd name="connsiteY6" fmla="*/ 505492 h 505491"/>
                              <a:gd name="connsiteX7" fmla="*/ 10478 w 91821"/>
                              <a:gd name="connsiteY7" fmla="*/ 505492 h 50549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</a:cxnLst>
                            <a:rect l="l" t="t" r="r" b="b"/>
                            <a:pathLst>
                              <a:path w="91821" h="505491">
                                <a:moveTo>
                                  <a:pt x="0" y="0"/>
                                </a:moveTo>
                                <a:lnTo>
                                  <a:pt x="83915" y="0"/>
                                </a:lnTo>
                                <a:lnTo>
                                  <a:pt x="83915" y="84201"/>
                                </a:lnTo>
                                <a:lnTo>
                                  <a:pt x="0" y="84201"/>
                                </a:lnTo>
                                <a:close/>
                                <a:moveTo>
                                  <a:pt x="10478" y="150876"/>
                                </a:moveTo>
                                <a:lnTo>
                                  <a:pt x="91821" y="150876"/>
                                </a:lnTo>
                                <a:lnTo>
                                  <a:pt x="91821" y="505492"/>
                                </a:lnTo>
                                <a:lnTo>
                                  <a:pt x="10478" y="5054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5" name="Freeform: Shape 265"/>
                        <wps:cNvSpPr/>
                        <wps:spPr>
                          <a:xfrm>
                            <a:off x="4897564" y="1051750"/>
                            <a:ext cx="296989" cy="365569"/>
                          </a:xfrm>
                          <a:custGeom>
                            <a:avLst/>
                            <a:gdLst>
                              <a:gd name="connsiteX0" fmla="*/ 148876 w 296989"/>
                              <a:gd name="connsiteY0" fmla="*/ 0 h 365569"/>
                              <a:gd name="connsiteX1" fmla="*/ 296989 w 296989"/>
                              <a:gd name="connsiteY1" fmla="*/ 182404 h 365569"/>
                              <a:gd name="connsiteX2" fmla="*/ 148876 w 296989"/>
                              <a:gd name="connsiteY2" fmla="*/ 365570 h 365569"/>
                              <a:gd name="connsiteX3" fmla="*/ 0 w 296989"/>
                              <a:gd name="connsiteY3" fmla="*/ 182404 h 365569"/>
                              <a:gd name="connsiteX4" fmla="*/ 148876 w 296989"/>
                              <a:gd name="connsiteY4" fmla="*/ 0 h 365569"/>
                              <a:gd name="connsiteX5" fmla="*/ 148876 w 296989"/>
                              <a:gd name="connsiteY5" fmla="*/ 304800 h 365569"/>
                              <a:gd name="connsiteX6" fmla="*/ 213074 w 296989"/>
                              <a:gd name="connsiteY6" fmla="*/ 182213 h 365569"/>
                              <a:gd name="connsiteX7" fmla="*/ 148876 w 296989"/>
                              <a:gd name="connsiteY7" fmla="*/ 60389 h 365569"/>
                              <a:gd name="connsiteX8" fmla="*/ 84011 w 296989"/>
                              <a:gd name="connsiteY8" fmla="*/ 182404 h 365569"/>
                              <a:gd name="connsiteX9" fmla="*/ 148876 w 296989"/>
                              <a:gd name="connsiteY9" fmla="*/ 304991 h 36556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</a:cxnLst>
                            <a:rect l="l" t="t" r="r" b="b"/>
                            <a:pathLst>
                              <a:path w="296989" h="365569">
                                <a:moveTo>
                                  <a:pt x="148876" y="0"/>
                                </a:moveTo>
                                <a:cubicBezTo>
                                  <a:pt x="217741" y="0"/>
                                  <a:pt x="296989" y="38100"/>
                                  <a:pt x="296989" y="182404"/>
                                </a:cubicBezTo>
                                <a:cubicBezTo>
                                  <a:pt x="296989" y="331184"/>
                                  <a:pt x="217741" y="365570"/>
                                  <a:pt x="148876" y="365570"/>
                                </a:cubicBezTo>
                                <a:cubicBezTo>
                                  <a:pt x="80010" y="365570"/>
                                  <a:pt x="0" y="331184"/>
                                  <a:pt x="0" y="182404"/>
                                </a:cubicBezTo>
                                <a:cubicBezTo>
                                  <a:pt x="0" y="37814"/>
                                  <a:pt x="80010" y="0"/>
                                  <a:pt x="148876" y="0"/>
                                </a:cubicBezTo>
                                <a:close/>
                                <a:moveTo>
                                  <a:pt x="148876" y="304800"/>
                                </a:moveTo>
                                <a:cubicBezTo>
                                  <a:pt x="201263" y="304800"/>
                                  <a:pt x="213074" y="241459"/>
                                  <a:pt x="213074" y="182213"/>
                                </a:cubicBezTo>
                                <a:cubicBezTo>
                                  <a:pt x="213074" y="122968"/>
                                  <a:pt x="201263" y="60389"/>
                                  <a:pt x="148876" y="60389"/>
                                </a:cubicBezTo>
                                <a:cubicBezTo>
                                  <a:pt x="96488" y="60389"/>
                                  <a:pt x="84011" y="123158"/>
                                  <a:pt x="84011" y="182404"/>
                                </a:cubicBezTo>
                                <a:cubicBezTo>
                                  <a:pt x="84011" y="241649"/>
                                  <a:pt x="96393" y="304991"/>
                                  <a:pt x="148876" y="30499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6" name="Freeform: Shape 266"/>
                        <wps:cNvSpPr/>
                        <wps:spPr>
                          <a:xfrm>
                            <a:off x="5262753" y="1051750"/>
                            <a:ext cx="269652" cy="360045"/>
                          </a:xfrm>
                          <a:custGeom>
                            <a:avLst/>
                            <a:gdLst>
                              <a:gd name="connsiteX0" fmla="*/ 2667 w 269652"/>
                              <a:gd name="connsiteY0" fmla="*/ 64008 h 360045"/>
                              <a:gd name="connsiteX1" fmla="*/ 0 w 269652"/>
                              <a:gd name="connsiteY1" fmla="*/ 5429 h 360045"/>
                              <a:gd name="connsiteX2" fmla="*/ 76200 w 269652"/>
                              <a:gd name="connsiteY2" fmla="*/ 5429 h 360045"/>
                              <a:gd name="connsiteX3" fmla="*/ 78867 w 269652"/>
                              <a:gd name="connsiteY3" fmla="*/ 59912 h 360045"/>
                              <a:gd name="connsiteX4" fmla="*/ 80200 w 269652"/>
                              <a:gd name="connsiteY4" fmla="*/ 59912 h 360045"/>
                              <a:gd name="connsiteX5" fmla="*/ 169926 w 269652"/>
                              <a:gd name="connsiteY5" fmla="*/ 0 h 360045"/>
                              <a:gd name="connsiteX6" fmla="*/ 269653 w 269652"/>
                              <a:gd name="connsiteY6" fmla="*/ 131445 h 360045"/>
                              <a:gd name="connsiteX7" fmla="*/ 269653 w 269652"/>
                              <a:gd name="connsiteY7" fmla="*/ 360045 h 360045"/>
                              <a:gd name="connsiteX8" fmla="*/ 188404 w 269652"/>
                              <a:gd name="connsiteY8" fmla="*/ 360045 h 360045"/>
                              <a:gd name="connsiteX9" fmla="*/ 188404 w 269652"/>
                              <a:gd name="connsiteY9" fmla="*/ 147352 h 360045"/>
                              <a:gd name="connsiteX10" fmla="*/ 141732 w 269652"/>
                              <a:gd name="connsiteY10" fmla="*/ 70199 h 360045"/>
                              <a:gd name="connsiteX11" fmla="*/ 84582 w 269652"/>
                              <a:gd name="connsiteY11" fmla="*/ 153543 h 360045"/>
                              <a:gd name="connsiteX12" fmla="*/ 84582 w 269652"/>
                              <a:gd name="connsiteY12" fmla="*/ 360045 h 360045"/>
                              <a:gd name="connsiteX13" fmla="*/ 2667 w 269652"/>
                              <a:gd name="connsiteY13" fmla="*/ 360045 h 36004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</a:cxnLst>
                            <a:rect l="l" t="t" r="r" b="b"/>
                            <a:pathLst>
                              <a:path w="269652" h="360045">
                                <a:moveTo>
                                  <a:pt x="2667" y="64008"/>
                                </a:moveTo>
                                <a:cubicBezTo>
                                  <a:pt x="2924" y="44444"/>
                                  <a:pt x="2038" y="24889"/>
                                  <a:pt x="0" y="5429"/>
                                </a:cubicBezTo>
                                <a:lnTo>
                                  <a:pt x="76200" y="5429"/>
                                </a:lnTo>
                                <a:cubicBezTo>
                                  <a:pt x="76867" y="23336"/>
                                  <a:pt x="78867" y="41910"/>
                                  <a:pt x="78867" y="59912"/>
                                </a:cubicBezTo>
                                <a:lnTo>
                                  <a:pt x="80200" y="59912"/>
                                </a:lnTo>
                                <a:cubicBezTo>
                                  <a:pt x="91916" y="38481"/>
                                  <a:pt x="114871" y="0"/>
                                  <a:pt x="169926" y="0"/>
                                </a:cubicBezTo>
                                <a:cubicBezTo>
                                  <a:pt x="246697" y="0"/>
                                  <a:pt x="269653" y="59912"/>
                                  <a:pt x="269653" y="131445"/>
                                </a:cubicBezTo>
                                <a:lnTo>
                                  <a:pt x="269653" y="360045"/>
                                </a:lnTo>
                                <a:lnTo>
                                  <a:pt x="188404" y="360045"/>
                                </a:lnTo>
                                <a:lnTo>
                                  <a:pt x="188404" y="147352"/>
                                </a:lnTo>
                                <a:cubicBezTo>
                                  <a:pt x="188404" y="92964"/>
                                  <a:pt x="175260" y="70199"/>
                                  <a:pt x="141732" y="70199"/>
                                </a:cubicBezTo>
                                <a:cubicBezTo>
                                  <a:pt x="99155" y="70199"/>
                                  <a:pt x="84582" y="108299"/>
                                  <a:pt x="84582" y="153543"/>
                                </a:cubicBezTo>
                                <a:lnTo>
                                  <a:pt x="84582" y="360045"/>
                                </a:lnTo>
                                <a:lnTo>
                                  <a:pt x="2667" y="3600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aphic 7" style="position:absolute;margin-left:163.5pt;margin-top:670pt;width:239.5pt;height:74pt;z-index:251674624;mso-width-relative:margin;mso-height-relative:margin" coordsize="55324,16945" o:spid="_x0000_s1026" w14:anchorId="570AA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">
                <v:shape id="Freeform: Shape 236" style="position:absolute;top:1378;width:19206;height:15567;visibility:visible;mso-wrap-style:square;v-text-anchor:middle" coordsize="1920620,1556766" o:spid="_x0000_s1027" stroked="f" path="m1562100,172498v36767,43815,101060,69627,138684,113538c1673828,156210,1573625,50197,1455134,24860v57817,43529,70295,104013,106966,147638xm137922,501586c219551,323945,341376,361569,392906,192310,364331,244221,230981,266129,168974,399193v31527,-79058,15716,-200025,69056,-265271c78581,251555,146495,441865,137922,501586xm285750,927640v14669,69151,-28575,168973,40005,264414c254889,1112615,104775,1092422,43625,971645v76200,295275,276225,234315,365664,298419c335375,1163860,395859,1093280,285750,927640xm262795,1112901c219075,948023,296990,890873,237458,732758v-6191,89154,-65627,132588,-25527,295275c141161,890302,31718,838867,,744188v2191,258890,210217,297276,262795,368713xm582263,1389126c521018,1304354,563213,1256443,390811,1102519v36385,56197,-1143,126873,114871,236791c392144,1272635,235553,1301210,160020,1211580v129731,248317,357664,146971,422243,177832l582263,1389126xm1414939,1339310v116014,-109918,78486,-180975,114871,-236791c1357789,1256443,1399604,1304354,1338358,1389126v64579,-30861,292513,70485,422148,-177546c1685068,1301306,1528477,1272635,1414939,1339596r,-286xm1594866,1191768v68294,-95250,25337,-195263,40005,-264414c1524762,1092994,1585246,1163574,1511046,1270254v89916,-64103,289179,-3334,365665,-298418c1815656,1092422,1665732,1112615,1594866,1192054r,-286xm1319975,1400842v-61437,-16536,-124540,-26127,-188119,-28575c1073363,1370867,1015146,1380763,960406,1401413v-54745,-20650,-112958,-30546,-171450,-29146c725377,1374715,662275,1384306,600837,1400842v-103537,27527,-192976,48863,-270986,9525c404622,1477042,491776,1500378,617792,1486567v104775,-11240,189642,-63722,288512,-62961l910209,1423606v-62168,31119,-117582,74200,-163068,126778l794766,1556766v,,50197,-100870,165640,-127159c1075849,1455896,1126046,1556766,1126046,1556766r47625,-6382c1128093,1498073,1072686,1455230,1010603,1424273r3905,c1113377,1423511,1198055,1475994,1302925,1487234v126016,13620,213264,-10097,288036,-76200c1512951,1449991,1423511,1428655,1319975,1401128r,-286xm244507,553974c201835,635889,135541,654653,142875,824198,106871,673513,21336,617696,22384,521589v-59436,250508,99441,280226,140208,385191c156591,756380,252603,725996,244507,553974xm304133,360617v-14859,20764,-25241,29622,-64865,62293c179766,470085,138873,536791,123825,611219,127921,519398,71152,387477,108871,291275v-146019,206216,8382,329755,13811,404431c160592,551974,247650,550831,304133,360617xm1796701,611219c1781642,536820,1740789,470129,1681353,422910v-39624,-32671,-50006,-41529,-64865,-62293c1672971,551117,1760030,551974,1797463,695706v5429,-74676,159829,-198215,13716,-404431c1849279,387477,1792605,519398,1796701,611219xm1920526,744569v-31718,94679,-141161,146114,-211931,284226c1748695,865727,1689545,822293,1683068,733520v-59532,158306,19050,215170,-25337,380143c1710404,1041464,1918430,1003078,1920621,744188r-95,381xm1676400,553974v-8096,172022,88011,202406,81915,352425c1799177,801624,1958340,771716,1898523,521208v1143,96107,-84391,152400,-120110,302133c1785080,654653,1718786,635889,1676400,553974xm358712,172974c395573,129159,408051,68866,465773,25336,347282,50673,246698,156686,220123,286512,257175,242125,321564,216313,358331,172498r381,476xm1528096,192786v51530,169259,173355,131636,254889,309277c1774508,442341,1842421,252032,1682972,134398v53340,65341,37529,186214,69057,265271c1689830,266129,1556766,244221,1527715,192310r381,476xm1114425,288417v-31242,-12817,-63979,-21618,-97441,-26194c1016984,269367,1016984,276701,1016984,283940v30737,4511,60808,12764,89535,24575c1110406,302379,1113092,295558,1114425,288417xm1089755,78867r6477,-5810l1083850,67818r-32576,-667l1042797,73057r-19050,-1620l1023747,76105v11230,605,22422,1781,33528,3524l1073182,78200r16573,667xm1026605,781336v,-5525,-7335,-10954,-18193,-16097l1006412,765239v,4476,,26574,-667,37338c1019175,796576,1026605,790099,1026605,781336xm649224,366998v687,-4019,1609,-7995,2762,-11906c647612,356077,643134,356525,638651,356426r10573,10572xm960977,1325213v366970,-1324,663388,-299885,662064,-666858c1621812,319445,1365723,35766,1028700,v,1238,,2572,-762,3810c1026605,10287,1025366,16097,1024414,21241v145885,14336,282464,78205,387000,180975l1338072,275558r2762,-12954l1331309,258413r-13144,-762l1320927,249174r-8858,-30004l1293781,199072r-57150,-30194l1231678,174117r-10382,3048c1240831,205497,1251385,239051,1251585,273463v,4477,,8763,,13049l1280160,322231r-13335,3048l1275683,338614r-25050,24955l1240536,344519v-4781,13214,-11182,25787,-19050,37434l1227106,387096r-77248,77248c1145191,459867,1140333,455581,1135380,451485v-7429,3429,-14954,6572,-22669,9525l1119283,466154r-3905,3905l1105853,475107r-3334,9525l1096899,479012r-16288,5430l1085088,491585r11240,-2953l1103662,489204r571,-4000l1109853,482346r1715,-3334l1121664,476155r7906,c1131094,477488,1132713,478917,1134142,480346r-31052,29527l1100804,506635r-32004,5239l1061657,519017r-6954,858l1074515,500825r-7048,-3525l1048893,522065r5429,-571l1054322,531019r6763,2667l1062419,543211r-11145,-2191l1039654,543116r-28575,-14383c1011079,528733,1009555,604171,1008793,642080v66675,22289,136684,54483,136684,139065c1146000,817131,1128017,850868,1097852,870490r,l1096423,871442r,l1094327,872871v-26860,17717,-61341,27242,-91249,36576c1003078,909447,1002221,968693,1002221,968693v47625,23622,105251,58007,99917,156400c1101471,1149287,1092041,1155954,1083945,1158145r,c1055818,1165165,1027138,1169718,998220,1171766v,7619,,14859,,21621c1122359,1184853,1239574,1133085,1329500,1047083r77152,77153c1158840,1363047,766753,1363847,517970,1126046r77152,-77153c684107,1133199,799486,1184177,921734,1193197v,-6668,,-13907,,-21622c805127,1162688,695107,1114035,610076,1033748r20574,-20669l659225,1016318r15050,-16193l713708,1001459r5811,-13621l718090,982028v58316,44710,127818,72485,200882,80295c918972,1053941,918972,1046607,918972,1040606,838073,1031538,762219,996744,702564,941356r77248,-77248c798644,880920,819701,895055,842391,906113v1577,-7115,4210,-13954,7811,-20288c830250,875986,811702,863527,795052,848773r77438,-77343c884885,781345,898859,789105,913829,794385v,-7620,,-15716,,-23241c904720,767183,896143,762095,888302,755999r21812,-21812c902494,731901,894683,729425,887063,726757r-14668,14669c864972,733165,858751,723897,853916,713899v-13239,-5736,-25981,-12554,-38100,-20384c769940,665879,742360,615806,743522,562261v-1303,-35926,9722,-71216,31241,-100013l697802,385286c754415,331059,826409,295661,903923,283940v,-7429,,-14763,-477,-21717c820339,274259,743092,312033,682562,370237l669512,357473v-2952,5239,-6381,11811,-10382,20098l667322,385858c598754,458635,559827,554390,558165,654368r-109252,c450663,525230,501271,401550,590550,308229r34671,34766c626871,343089,628524,343089,630174,342995v6885,-586,13586,-2528,19717,-5715l605790,293180v23438,-22601,48951,-42948,76200,-60770c683484,226974,685297,221631,687419,216408v5147,-7758,10710,-15230,16669,-22384c662702,216782,624522,244937,590550,277749l513398,200596c616823,99462,751456,36342,895350,21526v-571,-2666,-952,-4762,-952,-4762c893445,11716,892302,6096,891254,190,526280,38940,261822,366224,300573,731199v35849,337649,320472,593976,660023,594395l960977,1325213xm1104900,866584r,-571l1104900,866013r,571xm1426655,217742v112547,117677,176069,273797,177641,436626l1494663,654368v-972,-81072,-20526,-160840,-57150,-233172l1438466,419291r7524,4000l1447800,417481r-19050,-34195l1405604,351282r-27432,-22384c1368647,317278,1359122,306038,1348931,295180r77724,-77438xm1287113,357473r26194,1143l1319593,366141r-3143,11144l1352550,400145r7144,-857l1406366,452628r19050,-6667c1455877,511272,1472108,582309,1473041,654368r-109156,c1363418,626400,1359999,598561,1353693,571309r5048,-6762l1365504,530352r-5143,-36766l1347216,451294r-30480,-44577l1324166,410623r3714,-3715l1303401,390335r-1619,5429l1326261,430721r13811,28575l1349597,487871r3144,19050l1357789,539115r-9525,667c1348264,539782,1337691,520065,1334453,511969r4857,-7335l1329785,491300r,-13335l1323118,469583r-8287,1047c1311878,465106,1308735,459677,1305306,454342r5906,2953l1312736,455771r-3144,-6858l1316736,444913r-3238,-4001l1302925,444913r3905,-16574l1300543,424720r-5619,13240c1283037,420110,1269759,403229,1255205,387477r31908,-30004xm1265206,613410r19621,-10668l1304830,599694r4381,-9525l1320356,583502r4286,-9525l1328071,557879v1619,5620,3048,11430,4381,17241l1321880,606647r,10668l1337215,596837v3295,18880,5105,37987,5429,57150l1247394,653987r-2191,-8287l1256348,636842r2190,-5335l1263396,627888r12954,-1333l1277684,620840r-12478,-7430xm1134142,538448r9525,-2286l1143667,533876r-9525,-6572l1137476,506730r11715,-11716c1156516,503365,1163288,512177,1169480,521399r-4096,12668l1154716,526447r-8096,2191l1150620,536162r4001,l1150144,547307r-3048,-4477l1134142,538448xm1175957,901065r-23622,-6667l1145286,896969r-13335,-10191l1119378,882301v6191,-4477,12192,-9525,18002,-14097l1156430,881920r14859,7810l1178624,897065r-2667,4000xm1163955,479869r77248,-77247c1259262,422311,1275226,443827,1288828,466820r-9525,2667l1279779,486728r28575,18287c1315517,520831,1321556,537126,1326452,553784r-5049,7429l1310926,567880r-2572,16002l1301210,587883r-6000,7049l1289209,592741r-10668,l1284732,584359r4477,-21812l1296257,558165r-19907,-20479l1260824,542925r-3524,14573l1247775,568071r-10192,-8382l1233964,550736r5810,-3620l1243013,553022r4762,-1810l1245680,541687r-6763,l1238441,545687r-4477,858l1209675,518065r-8191,-6191l1204627,508444r7239,-2476l1205198,503301v,,-8477,1905,-9525,1905l1200531,511302r-12192,c1181014,500226,1172861,489718,1163955,479869xm1203293,890873r-10477,-10477l1200817,870014r10096,-20574l1207008,843725r6668,-15241l1212914,814769r-4001,-14193l1199388,797243r-3524,8001l1190149,803720v8791,-12599,16440,-25955,22860,-39910l1222534,759619r5524,-7430l1230725,755237r6668,-8001l1232059,740569r4858,-1334l1245870,742855r16859,l1272921,737521r26670,-7049l1294543,721614r-1715,-10763l1307116,717137r5334,-3143l1309783,702945r-17240,6953l1273493,705898r-14669,-30004l1342358,675894v-3591,92911,-41100,181289,-105441,248412l1225487,912781r4952,-15335l1221486,863632r-18193,27241xm1218057,1103948r10287,-22098l1224343,1072325r15145,-13335l1239488,1050989r-12954,-8097l1237202,1021652r16002,-20955l1237202,983456r-12001,l1217771,971359v6382,-5333,12764,-10763,19050,-16478l1314069,1032129v-29108,27613,-61331,51740,-96012,71914l1218057,1103948xm1314450,1002030r8573,-9525l1314926,950214r-5524,-2191l1312831,940880r-18288,-5715l1291018,950214r-1809,19050l1285399,972788r-33338,-33337c1320441,868318,1360246,774499,1363885,675894r109252,c1469527,803491,1418206,925097,1329309,1016699r-14859,-14669xm1344549,1032034v92936,-95650,146552,-222728,150209,-356045l1603915,675989v-3639,162287,-68723,317135,-182118,433292l1344549,1032034xm687324,926211v-7906,-8191,-15430,-16669,-22669,-25527l667988,873062,656463,846582r-2857,-41434l640652,780002r2667,-15621l627698,734378r-13621,-6858l619601,711613r-5619,-12573l619601,684657r14955,l639794,675989r25527,l669227,683514r-4763,26384l661416,714375r9525,20860l664655,738664r-4382,-5525l658368,735235r4382,12382l670274,762095r3525,l676275,747998r-3619,-4762l672656,734473r-1143,-18098l676275,684562r-5143,-8573l689420,675989v3534,64825,30199,126231,75152,173070l687324,926211xm614934,712756r-10287,16192l586931,728948r-1429,-1047c582497,710740,580652,693397,579977,675989r32861,l604933,702278r10001,10478xm650843,637794r2001,-21717l665798,608552r23145,4096l692468,616839v-2091,12406,-3269,24950,-3525,37529l662750,654368,650843,637794xm762000,719423r5429,-2762l781050,727424r-6191,5049l790956,743141r-381,-11430l799148,717518r8953,9525l817626,740188r-17526,3619l807625,758857r11525,-6096l818007,747998r8573,-5810l831628,718376v6243,13966,14703,26831,25051,38100l779526,833628c741693,794031,717930,743091,711899,688657r15811,16860l742569,705517r19431,13906xm682562,400717r77152,77248c743547,495747,729778,515568,718757,536924r-5334,l702564,540258r-3810,l687229,551021r14573,-3048l714947,544640r-2286,5048l701135,556736r-5810,l678371,569690r-16383,-1333l638270,612553r4668,8858l630079,635699r-2000,19050l579692,654749v1520,-94521,38194,-185086,102870,-254032xm582835,983171r24479,14382l612362,1000982r-17716,17717c586390,1010126,578389,1001268,570643,992124r12192,-8953xm558356,675989v,10573,1333,21146,2476,31528l547497,710565r-2762,13526l516922,759524r667,48672l489014,817721r-15621,c458594,771837,450384,724086,449009,675894r109347,95xm450533,817150r-6382,-1238l438150,809149r-30670,-2667l417005,819341r-28575,-5334l395859,807149r-6953,-6858l368427,809244r-7334,13526l363950,853916r23622,56007l398907,927640r6477,2381l387572,896207r-3905,-17240l387668,874776r-2477,-9525l395954,866680r16479,24955l416528,893255r,-18193l423196,878967r1429,9525l441960,893064r7239,-5143l451675,889635r,13240l459296,912400r9525,2095l489014,948690r12287,3429l505111,936117v21278,35157,46526,67761,75247,97155l503206,1110425c388533,994410,322386,839057,318230,675989r109252,c428774,723866,436527,771349,450533,817150xm498158,215837r77152,77152c481990,390359,429091,519511,427292,654368r-109157,c319756,490619,384001,333705,497681,215837r477,xm1288733,176022r-6573,-10668l1267873,158210r-11144,8477l1271016,174308r15335,11715l1288733,176022xm1221962,484156r,8382l1241012,486918r5811,-11525l1233773,458248r6954,-10478l1258348,460343r3238,-2571l1258062,455295r-4000,-7620l1261301,443484r-7049,-9525l1237679,442341r-5525,10382l1228820,461772r7335,12287l1233488,479774r-11526,4382xm432340,973931r1429,-4953l424244,947642r-11621,-4286l432340,973931xm878872,563594v,18288,11144,31242,31432,42386c910304,605980,910304,602837,910304,597789l897541,585026r6763,-12288l909828,571214v,-21336,-857,-45243,-952,-48672l907923,522542v-18860,10477,-29051,23050,-29051,41052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">
                  <v:stroke joinstyle="miter"/>
                  <v:path arrowok="t" o:connecttype="custom" o:connectlocs="1562100,172498;1700784,286036;1455134,24860;1562100,172498;137922,501586;392906,192310;168974,399193;238030,133922;137922,501586;285750,927640;325755,1192054;43625,971645;409289,1270064;285750,927640;262795,1112901;237458,732758;211931,1028033;0,744188;262795,1112901;582263,1389126;390811,1102519;505682,1339310;160020,1211580;582263,1389412;1414939,1339310;1529810,1102519;1338358,1389126;1760506,1211580;1414939,1339596;1594866,1191768;1634871,927354;1511046,1270254;1876711,971836;1594866,1192054;1319975,1400842;1131856,1372267;960406,1401413;788956,1372267;600837,1400842;329851,1410367;617792,1486567;906304,1423606;910209,1423606;747141,1550384;794766,1556766;960406,1429607;1126046,1556766;1173671,1550384;1010603,1424273;1014508,1424273;1302925,1487234;1590961,1411034;1319975,1401128;244507,553974;142875,824198;22384,521589;162592,906780;244507,553974;304133,360617;239268,422910;123825,611219;108871,291275;122682,695706;304133,360617;1796701,611219;1681353,422910;1616488,360617;1797463,695706;1811179,291275;1796701,611219;1920526,744569;1708595,1028795;1683068,733520;1657731,1113663;1920621,744188;1676400,553974;1758315,906399;1898523,521208;1778413,823341;1676400,553974;358712,172974;465773,25336;220123,286512;358331,172498;1528096,192786;1782985,502063;1682972,134398;1752029,399669;1527715,192310;1114425,288417;1016984,262223;1016984,283940;1106519,308515;1114425,288417;1089755,78867;1096232,73057;1083850,67818;1051274,67151;1042797,73057;1023747,71437;1023747,76105;1057275,79629;1073182,78200;1026605,781336;1008412,765239;1006412,765239;1005745,802577;1026605,781336;649224,366998;651986,355092;638651,356426;960977,1325213;1623041,658355;1028700,0;1027938,3810;1024414,21241;1411414,202216;1338072,275558;1340834,262604;1331309,258413;1318165,257651;1320927,249174;1312069,219170;1293781,199072;1236631,168878;1231678,174117;1221296,177165;1251585,273463;1251585,286512;1280160,322231;1266825,325279;1275683,338614;1250633,363569;1240536,344519;1221486,381953;1227106,387096;1149858,464344;1135380,451485;1112711,461010;1119283,466154;1115378,470059;1105853,475107;1102519,484632;1096899,479012;1080611,484442;1085088,491585;1096328,488632;1103662,489204;1104233,485204;1109853,482346;1111568,479012;1121664,476155;1129570,476155;1134142,480346;1103090,509873;1100804,506635;1068800,511874;1061657,519017;1054703,519875;1074515,500825;1067467,497300;1048893,522065;1054322,521494;1054322,531019;1061085,533686;1062419,543211;1051274,541020;1039654,543116;1011079,528733;1008793,642080;1145477,781145;1097852,870490;1097852,870490;1096423,871442;1096423,871442;1094327,872871;1003078,909447;1002221,968693;1102138,1125093;1083945,1158145;1083945,1158145;998220,1171766;998220,1193387;1329500,1047083;1406652,1124236;517970,1126046;595122,1048893;921734,1193197;921734,1171575;610076,1033748;630650,1013079;659225,1016318;674275,1000125;713708,1001459;719519,987838;718090,982028;918972,1062323;918972,1040606;702564,941356;779812,864108;842391,906113;850202,885825;795052,848773;872490,771430;913829,794385;913829,771144;888302,755999;910114,734187;887063,726757;872395,741426;853916,713899;815816,693515;743522,562261;774763,462248;697802,385286;903923,283940;903446,262223;682562,370237;669512,357473;659130,377571;667322,385858;558165,654368;448913,654368;590550,308229;625221,342995;630174,342995;649891,337280;605790,293180;681990,232410;687419,216408;704088,194024;590550,277749;513398,200596;895350,21526;894398,16764;891254,190;300573,731199;960596,1325594;1104900,866584;1104900,866013;1104900,866013;1426655,217742;1604296,654368;1494663,654368;1437513,421196;1438466,419291;1445990,423291;1447800,417481;1428750,383286;1405604,351282;1378172,328898;1348931,295180;1287113,357473;1313307,358616;1319593,366141;1316450,377285;1352550,400145;1359694,399288;1406366,452628;1425416,445961;1473041,654368;1363885,654368;1353693,571309;1358741,564547;1365504,530352;1360361,493586;1347216,451294;1316736,406717;1324166,410623;1327880,406908;1303401,390335;1301782,395764;1326261,430721;1340072,459296;1349597,487871;1352741,506921;1357789,539115;1348264,539782;1334453,511969;1339310,504634;1329785,491300;1329785,477965;1323118,469583;1314831,470630;1305306,454342;1311212,457295;1312736,455771;1309592,448913;1316736,444913;1313498,440912;1302925,444913;1306830,428339;1300543,424720;1294924,437960;1255205,387477;1265206,613410;1284827,602742;1304830,599694;1309211,590169;1320356,583502;1324642,573977;1328071,557879;1332452,575120;1321880,606647;1321880,617315;1337215,596837;1342644,653987;1247394,653987;1245203,645700;1256348,636842;1258538,631507;1263396,627888;1276350,626555;1277684,620840;1134142,538448;1143667,536162;1143667,533876;1134142,527304;1137476,506730;1149191,495014;1169480,521399;1165384,534067;1154716,526447;1146620,528638;1150620,536162;1154621,536162;1150144,547307;1147096,542830;1175957,901065;1152335,894398;1145286,896969;1131951,886778;1119378,882301;1137380,868204;1156430,881920;1171289,889730;1178624,897065;1163955,479869;1241203,402622;1288828,466820;1279303,469487;1279779,486728;1308354,505015;1326452,553784;1321403,561213;1310926,567880;1308354,583882;1301210,587883;1295210,594932;1289209,592741;1278541,592741;1284732,584359;1289209,562547;1296257,558165;1276350,537686;1260824,542925;1257300,557498;1247775,568071;1237583,559689;1233964,550736;1239774,547116;1243013,553022;1247775,551212;1245680,541687;1238917,541687;1238441,545687;1233964,546545;1209675,518065;1201484,511874;1204627,508444;1211866,505968;1205198,503301;1195673,505206;1200531,511302;1188339,511302;1163955,479869;1203293,890873;1192816,880396;1200817,870014;1210913,849440;1207008,843725;1213676,828484;1212914,814769;1208913,800576;1199388,797243;1195864,805244;1190149,803720;1213009,763810;1222534,759619;1228058,752189;1230725,755237;1237393,747236;1232059,740569;1236917,739235;1245870,742855;1262729,742855;1272921,737521;1299591,730472;1294543,721614;1292828,710851;1307116,717137;1312450,713994;1309783,702945;1292543,709898;1273493,705898;1258824,675894;1342358,675894;1236917,924306;1225487,912781;1230439,897446;1221486,863632;1218057,1103948;1228344,1081850;1224343,1072325;1239488,1058990;1239488,1050989;1226534,1042892;1237202,1021652;1253204,1000697;1237202,983456;1225201,983456;1217771,971359;1236821,954881;1314069,1032129;1218057,1104043;1314450,1002030;1323023,992505;1314926,950214;1309402,948023;1312831,940880;1294543,935165;1291018,950214;1289209,969264;1285399,972788;1252061,939451;1363885,675894;1473137,675894;1329309,1016699;1344549,1032034;1494758,675989;1603915,675989;1421797,1109281;687324,926211;664655,900684;667988,873062;656463,846582;653606,805148;640652,780002;643319,764381;627698,734378;614077,727520;619601,711613;613982,699040;619601,684657;634556,684657;639794,675989;665321,675989;669227,683514;664464,709898;661416,714375;670941,735235;664655,738664;660273,733139;658368,735235;662750,747617;670274,762095;673799,762095;676275,747998;672656,743236;672656,734473;671513,716375;676275,684562;671132,675989;689420,675989;764572,849059;614934,712756;604647,728948;586931,728948;585502,727901;579977,675989;612838,675989;604933,702278;650843,637794;652844,616077;665798,608552;688943,612648;692468,616839;688943,654368;662750,654368;762000,719423;767429,716661;781050,727424;774859,732473;790956,743141;790575,731711;799148,717518;808101,727043;817626,740188;800100,743807;807625,758857;819150,752761;818007,747998;826580,742188;831628,718376;856679,756476;779526,833628;711899,688657;727710,705517;742569,705517;682562,400717;759714,477965;718757,536924;713423,536924;702564,540258;698754,540258;687229,551021;701802,547973;714947,544640;712661,549688;701135,556736;695325,556736;678371,569690;661988,568357;638270,612553;642938,621411;630079,635699;628079,654749;579692,654749;682562,400717;582835,983171;607314,997553;612362,1000982;594646,1018699;570643,992124;558356,675989;560832,707517;547497,710565;544735,724091;516922,759524;517589,808196;489014,817721;473393,817721;449009,675894;450533,817150;444151,815912;438150,809149;407480,806482;417005,819341;388430,814007;395859,807149;388906,800291;368427,809244;361093,822770;363950,853916;387572,909923;398907,927640;405384,930021;387572,896207;383667,878967;387668,874776;385191,865251;395954,866680;412433,891635;416528,893255;416528,875062;423196,878967;424625,888492;441960,893064;449199,887921;451675,889635;451675,902875;459296,912400;468821,914495;489014,948690;501301,952119;505111,936117;580358,1033272;503206,1110425;318230,675989;427482,675989;450533,817150;498158,215837;575310,292989;427292,654368;318135,654368;497681,215837;1288733,176022;1282160,165354;1267873,158210;1256729,166687;1271016,174308;1286351,186023;1221962,484156;1221962,492538;1241012,486918;1246823,475393;1233773,458248;1240727,447770;1258348,460343;1261586,457772;1258062,455295;1254062,447675;1261301,443484;1254252,433959;1237679,442341;1232154,452723;1228820,461772;1236155,474059;1233488,479774;432340,973931;433769,968978;424244,947642;412623,943356;878872,563594;910304,605980;910304,597789;897541,585026;904304,572738;909828,571214;908876,522542;907923,522542;878872,563594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237" style="position:absolute;left:10007;top:11315;width:797;height:1298;visibility:visible;mso-wrap-style:square;v-text-anchor:middle" coordsize="79691,129825" o:spid="_x0000_s1028" stroked="f" path="m,43053v34290,17335,65913,41339,79153,86773c84963,54578,42767,22003,952,,952,95,,43148,,43053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">
                  <v:stroke joinstyle="miter"/>
                  <v:path arrowok="t" o:connecttype="custom" o:connectlocs="0,43053;79153,129826;952,0;0,43053" o:connectangles="0,0,0,0"/>
                </v:shape>
                <v:shape id="Freeform: Shape 238" style="position:absolute;left:7659;top:2363;width:4628;height:6127;visibility:visible;mso-wrap-style:square;v-text-anchor:middle" coordsize="462819,612743" o:spid="_x0000_s1029" stroked="f" path="m462820,175165c462820,106870,413290,31052,291846,4286,279597,2070,267224,638,254794,v,10287,-762,33909,-762,33909c254032,41339,253270,68675,253079,74581v7839,543,15640,1625,23336,3238c346996,94679,372237,134969,372237,175165v,64865,-55436,89344,-123825,107823l225838,288893v-20670,5144,-41910,10097,-62961,15717c155353,306610,147923,308801,140494,310991r,c64960,334042,,370427,,463391v,92964,74104,127064,146399,149352c145954,586137,145447,559403,144875,532543,112966,517589,90488,497872,90488,464725v,-33147,20478,-52007,51815,-66675c149257,394906,156686,392049,164592,389382v18002,-6096,38100,-11335,59531,-16478l246697,367475r,c348520,343662,462820,311753,462820,175165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">
                  <v:stroke joinstyle="miter"/>
                  <v:path arrowok="t" o:connecttype="custom" o:connectlocs="462820,175165;291846,4286;254794,0;254032,33909;253079,74581;276415,77819;372237,175165;248412,282988;225838,288893;162877,304610;140494,310991;140494,310991;0,463391;146399,612743;144875,532543;90488,464725;142303,398050;164592,389382;224123,372904;246697,367475;246697,367475;462820,175165" o:connectangles="0,0,0,0,0,0,0,0,0,0,0,0,0,0,0,0,0,0,0,0,0,0"/>
                </v:shape>
                <v:shape id="Freeform: Shape 239" style="position:absolute;left:8625;top:8040;width:2606;height:3327;visibility:visible;mso-wrap-style:square;v-text-anchor:middle" coordsize="260604,332708" o:spid="_x0000_s1030" stroked="f" path="m,259651v,37338,27623,57150,55150,73057c55150,326422,54007,268605,54007,267653v572,-11526,11716,-18479,20765,-22765c89045,238573,103642,233010,118491,228219v8192,-2858,15145,-5620,22956,-7906l141447,220313c196692,203644,260604,182213,260604,115538,260604,48863,205836,20288,146304,v,21431,-1047,52768,-1524,74390c170117,83915,186881,96393,186881,115538v,24098,-25718,38100,-43910,44958c135351,163449,123921,167259,120587,168307v-14669,4572,-30480,9525,-45244,15240c67710,186299,60236,189481,52959,193072,26670,206216,-95,225552,,259651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">
                  <v:stroke joinstyle="miter"/>
                  <v:path arrowok="t" o:connecttype="custom" o:connectlocs="0,259651;55150,332708;54007,267653;74772,244888;118491,228219;141447,220313;141447,220313;260604,115538;146304,0;144780,74390;186881,115538;142971,160496;120587,168307;75343,183547;52959,193072;0,259651" o:connectangles="0,0,0,0,0,0,0,0,0,0,0,0,0,0,0,0"/>
                </v:shape>
                <v:shape id="Freeform: Shape 240" style="position:absolute;left:6249;top:2469;width:2773;height:2671;visibility:visible;mso-wrap-style:square;v-text-anchor:middle" coordsize="277272,267081" o:spid="_x0000_s1031" stroked="f" path="m275082,c252152,7211,229853,16291,208407,27146v-23813,7906,-57150,9525,-92107,47054c104990,87199,94401,100808,84582,114967,74104,130016,73628,154210,65532,167259v-11049,19050,-8382,29623,-8382,29623l57150,197453v-2049,8880,-6459,17042,-12764,23622c33743,234385,16883,241115,,238792v15811,7906,38100,-3144,38100,-3144c34723,245962,31925,256456,29718,267081,47434,226981,63722,212312,68771,208217v7619,1714,23431,1047,52768,-15812c154686,173355,204502,142399,218599,122777v14866,-20123,35246,-35508,58674,-44291c276225,48292,275654,22193,275082,xm135255,125254r-17240,3715l138589,95917r24003,762l135255,125254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">
                  <v:stroke joinstyle="miter"/>
                  <v:path arrowok="t" o:connecttype="custom" o:connectlocs="275082,0;208407,27146;116300,74200;84582,114967;65532,167259;57150,196882;57150,197453;44386,221075;0,238792;38100,235648;29718,267081;68771,208217;121539,192405;218599,122777;277273,78486;275082,0;135255,125254;118015,128969;138589,95917;162592,96679" o:connectangles="0,0,0,0,0,0,0,0,0,0,0,0,0,0,0,0,0,0,0,0"/>
                </v:shape>
                <v:shape id="Freeform: Shape 241" style="position:absolute;left:9391;top:10548;width:417;height:3582;visibility:visible;mso-wrap-style:square;v-text-anchor:middle" coordsize="41719,358163" o:spid="_x0000_s1032" stroked="f" path="m29337,4096c26098,5239,17812,8763,12573,10573,7334,12383,,15431,,17335v,1905,5334,289656,5334,296037c5334,372904,35623,373285,35623,313372,35623,309086,41720,,41720,v,,-7239,2381,-12383,4096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">
                  <v:stroke joinstyle="miter"/>
                  <v:path arrowok="t" o:connecttype="custom" o:connectlocs="29337,4096;12573,10573;0,17335;5334,313372;35623,313372;41720,0;29337,4096" o:connectangles="0,0,0,0,0,0,0"/>
                </v:shape>
                <v:shape id="Freeform: Shape 242" style="position:absolute;left:9309;top:6334;width:586;height:3301;visibility:visible;mso-wrap-style:square;v-text-anchor:middle" coordsize="58578,330136" o:spid="_x0000_s1033" stroked="f" path="m6096,330137v9525,-3239,19050,-6097,27623,-8859l52102,315563c52102,297371,57626,45720,58579,,38767,4586,19217,10214,,16859,667,51149,5620,302705,6096,330137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">
                  <v:stroke joinstyle="miter"/>
                  <v:path arrowok="t" o:connecttype="custom" o:connectlocs="6096,330137;33719,321278;52102,315563;58579,0;0,16859;6096,330137" o:connectangles="0,0,0,0,0,0"/>
                </v:shape>
                <v:shape id="Freeform: Shape 243" style="position:absolute;left:9064;width:1094;height:5178;visibility:visible;mso-wrap-style:square;v-text-anchor:middle" coordsize="109421,517874" o:spid="_x0000_s1034" stroked="f" path="m55604,c-29550,,6645,126302,13408,167450v,2000,6858,285750,8192,350424c34554,514445,47412,511302,59700,508349r25717,-6477c86655,439293,92942,168497,93132,167069,98752,122968,143329,,55604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">
                  <v:stroke joinstyle="miter"/>
                  <v:path arrowok="t" o:connecttype="custom" o:connectlocs="55604,0;13408,167450;21600,517874;59700,508349;85417,501872;93132,167069;55604,0" o:connectangles="0,0,0,0,0,0,0"/>
                </v:shape>
                <v:shape id="Freeform: Shape 244" style="position:absolute;left:20892;top:3158;width:5277;height:4805;visibility:visible;mso-wrap-style:square;v-text-anchor:middle" coordsize="527780,480536" o:spid="_x0000_s1035" stroked="f" path="m264890,86773r-1428,l191357,480536r-98869,l,,78677,r64293,370427l144209,370427,213074,,315373,r68199,370427l384905,370427,451580,r76200,l433292,480536r-100203,l264890,86773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">
                  <v:stroke joinstyle="miter"/>
                  <v:path arrowok="t" o:connecttype="custom" o:connectlocs="264890,86773;263462,86773;191357,480536;92488,480536;0,0;78677,0;142970,370427;144209,370427;213074,0;315373,0;383572,370427;384905,370427;451580,0;527780,0;433292,480536;333089,480536" o:connectangles="0,0,0,0,0,0,0,0,0,0,0,0,0,0,0,0"/>
                </v:shape>
                <v:shape id="Freeform: Shape 245" style="position:absolute;left:26079;top:4363;width:2971;height:3656;visibility:visible;mso-wrap-style:square;v-text-anchor:middle" coordsize="297084,365569" o:spid="_x0000_s1036" stroked="f" path="m148876,v68770,,148209,38100,148209,182404c297085,331184,217646,365570,148876,365570,80105,365570,,331184,,182785,,37909,80010,,148876,xm148876,304800v52387,,64199,-63341,64199,-122587c213075,122968,201263,60389,148876,60389v-52388,,-64961,62674,-64961,121824c83915,241364,96393,304991,148876,304991r,-191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">
                  <v:stroke joinstyle="miter"/>
                  <v:path arrowok="t" o:connecttype="custom" o:connectlocs="148876,0;297085,182404;148876,365570;0,182785;148876,0;148876,304800;213075,182213;148876,60389;83915,182213;148876,304991" o:connectangles="0,0,0,0,0,0,0,0,0,0"/>
                </v:shape>
                <v:shape id="Freeform: Shape 246" style="position:absolute;left:29528;top:4363;width:1769;height:3600;visibility:visible;mso-wrap-style:square;v-text-anchor:middle" coordsize="176879,360044" o:spid="_x0000_s1037" stroked="f" path="m2572,64008c2857,44480,2000,24952,,5524r73438,c74104,26860,76105,48863,76105,70199r1238,c86868,42672,112776,,163068,v4658,282,9277,983,13811,2095l176879,81915v-7448,-2253,-15173,-3408,-22955,-3429c120491,78486,83725,99822,83725,165925r,194120l2381,360045,2572,64008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">
                  <v:stroke joinstyle="miter"/>
                  <v:path arrowok="t" o:connecttype="custom" o:connectlocs="2572,64008;0,5524;73438,5524;76105,70199;77343,70199;163068,0;176879,2095;176879,81915;153924,78486;83725,165925;83725,360045;2381,360045" o:connectangles="0,0,0,0,0,0,0,0,0,0,0,0"/>
                </v:shape>
                <v:shape id="Freeform: Shape 247" style="position:absolute;left:31813;top:2800;width:813;height:5163;visibility:visible;mso-wrap-style:square;v-text-anchor:middle" coordsize="81343,516350" o:spid="_x0000_s1038" stroked="f" path="m,l81344,r,516350l,516350,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">
                  <v:stroke joinstyle="miter"/>
                  <v:path arrowok="t" o:connecttype="custom" o:connectlocs="0,0;81344,0;81344,516350;0,516350" o:connectangles="0,0,0,0"/>
                </v:shape>
                <v:shape id="Freeform: Shape 248" style="position:absolute;left:33149;top:2800;width:2894;height:5219;visibility:visible;mso-wrap-style:square;v-text-anchor:middle" coordsize="289369,521874" o:spid="_x0000_s1039" stroked="f" path="m286798,r,455771c286407,475998,287264,496230,289370,516350r-76200,c211246,498063,210360,479683,210503,461296r-2001,c195453,491585,171164,521875,118681,521875,34766,521875,,437864,,339471,,223742,43910,156305,116777,156305v38033,-1348,72847,21217,87153,56484l205264,212789,205264,r81534,xm141161,459296v47625,,64293,-54483,64293,-121254c205454,269177,187071,218980,142494,218980v-44577,,-60960,46101,-60960,117062c81534,417957,94012,459296,141161,459296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">
                  <v:stroke joinstyle="miter"/>
                  <v:path arrowok="t" o:connecttype="custom" o:connectlocs="286798,0;286798,455771;289370,516350;213170,516350;210503,461296;208502,461296;118681,521875;0,339471;116777,156305;203930,212789;205264,212789;205264,0;141161,459296;205454,338042;142494,218980;81534,336042;141161,459296" o:connectangles="0,0,0,0,0,0,0,0,0,0,0,0,0,0,0,0,0"/>
                </v:shape>
                <v:shape id="Freeform: Shape 249" style="position:absolute;left:38696;top:3158;width:3036;height:4805;visibility:visible;mso-wrap-style:square;v-text-anchor:middle" coordsize="303657,480536" o:spid="_x0000_s1040" stroked="f" path="m,l84010,r,195548l219646,195548,219646,r84011,l303657,480536r-84011,l219646,268510r-135636,l84010,480536,,480536,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">
                  <v:stroke joinstyle="miter"/>
                  <v:path arrowok="t" o:connecttype="custom" o:connectlocs="0,0;84010,0;84010,195548;219646,195548;219646,0;303657,0;303657,480536;219646,480536;219646,268510;84010,268510;84010,480536;0,480536" o:connectangles="0,0,0,0,0,0,0,0,0,0,0,0"/>
                </v:shape>
                <v:shape id="Freeform: Shape 250" style="position:absolute;left:42276;top:4363;width:2742;height:3656;visibility:visible;mso-wrap-style:square;v-text-anchor:middle" coordsize="274129,365569" o:spid="_x0000_s1041" stroked="f" path="m257080,342900v-31633,14727,-66075,22459,-100965,22670c47244,365570,,283654,,187928,,81915,53149,,139065,v72771,,135065,44767,135065,189357l274130,205835r-195454,c78676,266414,101632,302990,164401,302990v49816,,73438,-15907,88583,-27622l257080,342900xm195453,152400v,-62675,-19717,-94393,-56388,-94393c96393,58007,78676,105632,78676,152400r116777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">
                  <v:stroke joinstyle="miter"/>
                  <v:path arrowok="t" o:connecttype="custom" o:connectlocs="257080,342900;156115,365570;0,187928;139065,0;274130,189357;274130,205835;78676,205835;164401,302990;252984,275368;195453,152400;139065,58007;78676,152400" o:connectangles="0,0,0,0,0,0,0,0,0,0,0,0"/>
                </v:shape>
                <v:shape id="Freeform: Shape 251" style="position:absolute;left:45404;top:4363;width:2748;height:3657;visibility:visible;mso-wrap-style:square;v-text-anchor:middle" coordsize="274796,365668" o:spid="_x0000_s1042" stroked="f" path="m34099,26197c67018,8792,103737,-206,140970,4v104775,,129159,53721,129159,142875l270129,297088v95,20943,1657,41854,4667,62580l201263,359668v-3581,-15611,-5115,-31620,-4572,-47625l195453,312043v-20383,28575,-46006,53625,-94488,53625c48482,365668,,327568,,261751,,165358,74771,141259,177737,141259r16383,l194120,128115v,-35147,-16383,-67532,-62961,-67532c97336,61404,64770,73544,38671,95063l34099,26197xm194120,186598r-7240,c117348,186598,76105,201743,76105,253273v,32385,20288,54388,51720,54388c176403,307661,194500,269561,194500,206410r-380,-19812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">
                  <v:stroke joinstyle="miter"/>
                  <v:path arrowok="t" o:connecttype="custom" o:connectlocs="34099,26197;140970,4;270129,142879;270129,297088;274796,359668;201263,359668;196691,312043;195453,312043;100965,365668;0,261751;177737,141259;194120,141259;194120,128115;131159,60583;38671,95063;194120,186598;186880,186598;76105,253273;127825,307661;194500,206410" o:connectangles="0,0,0,0,0,0,0,0,0,0,0,0,0,0,0,0,0,0,0,0"/>
                </v:shape>
                <v:shape id="Freeform: Shape 252" style="position:absolute;left:48906;top:2800;width:814;height:5163;visibility:visible;mso-wrap-style:square;v-text-anchor:middle" coordsize="81438,516350" o:spid="_x0000_s1043" stroked="f" path="m,l81439,r,516350l95,516350,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">
                  <v:stroke joinstyle="miter"/>
                  <v:path arrowok="t" o:connecttype="custom" o:connectlocs="0,0;81439,0;81439,516350;95,516350" o:connectangles="0,0,0,0"/>
                </v:shape>
                <v:shape id="Freeform: Shape 253" style="position:absolute;left:50196;top:3429;width:2028;height:4594;visibility:visible;mso-wrap-style:square;v-text-anchor:middle" coordsize="202787,459418" o:spid="_x0000_s1044" stroked="f" path="m53911,26003l135255,r,98965l202787,98965r,62960l135255,161925r,183833c135255,383858,148304,394621,171926,394621v10773,185,21412,-2442,30861,-7620l202787,447675v-17002,8106,-35652,12118,-54483,11716c88011,459391,53911,430816,53911,356140r,-194215l,161925,,98965r53721,l53911,26003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">
                  <v:stroke joinstyle="miter"/>
                  <v:path arrowok="t" o:connecttype="custom" o:connectlocs="53911,26003;135255,0;135255,98965;202787,98965;202787,161925;135255,161925;135255,345758;171926,394621;202787,387001;202787,447675;148304,459391;53911,356140;53911,161925;0,161925;0,98965;53721,98965" o:connectangles="0,0,0,0,0,0,0,0,0,0,0,0,0,0,0,0"/>
                </v:shape>
                <v:shape id="Freeform: Shape 254" style="position:absolute;left:52643;top:2800;width:2669;height:5164;visibility:visible;mso-wrap-style:square;v-text-anchor:middle" coordsize="266890,516445" o:spid="_x0000_s1045" stroked="f" path="m,l81343,r,207264l83344,207264v14383,-22098,33433,-50959,83915,-50959c243459,156305,266891,216217,266891,287846r,228600l185547,516446r,-212789c185547,249269,172498,226505,139065,226505v-42672,,-57722,38100,-57722,83343l81343,516350,,516350,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">
                  <v:stroke joinstyle="miter"/>
                  <v:path arrowok="t" o:connecttype="custom" o:connectlocs="0,0;81343,0;81343,207264;83344,207264;167259,156305;266891,287846;266891,516446;185547,516446;185547,303657;139065,226505;81343,309848;81343,516350;0,516350" o:connectangles="0,0,0,0,0,0,0,0,0,0,0,0,0"/>
                </v:shape>
                <v:shape id="Freeform: Shape 255" style="position:absolute;left:20859;top:9239;width:3645;height:4947;visibility:visible;mso-wrap-style:square;v-text-anchor:middle" coordsize="364521,494728" o:spid="_x0000_s1046" stroked="f" path="m182213,v95250,,182309,74390,182309,247650c364522,420910,277368,494729,182213,494729,87058,494729,,420434,,247650,,74867,87154,,182213,xm182213,426911v53150,,95726,-47625,95726,-179642c277939,115252,235363,67532,182213,67532v-53149,,-95250,47625,-95250,179737c86963,379381,129159,427292,182213,427292r,-381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">
                  <v:stroke joinstyle="miter"/>
                  <v:path arrowok="t" o:connecttype="custom" o:connectlocs="182213,0;364522,247650;182213,494729;0,247650;182213,0;182213,426911;277939,247269;182213,67532;86963,247269;182213,427292" o:connectangles="0,0,0,0,0,0,0,0,0,0"/>
                </v:shape>
                <v:shape id="Freeform: Shape 256" style="position:absolute;left:25025;top:10517;width:1767;height:3599;visibility:visible;mso-wrap-style:square;v-text-anchor:middle" coordsize="176783,359854" o:spid="_x0000_s1047" stroked="f" path="m2572,64008c2810,44453,1952,24889,,5429r73438,c74104,26860,76009,48863,76009,70199r1334,c86868,42672,112776,,163068,v4619,295,9210,962,13716,2000l176784,81725v-7411,-2258,-15116,-3420,-22860,-3429c120396,78296,83725,99631,83725,165735r,194120l2572,359855r,-295847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">
                  <v:stroke joinstyle="miter"/>
                  <v:path arrowok="t" o:connecttype="custom" o:connectlocs="2572,64008;0,5429;73438,5429;76009,70199;77343,70199;163068,0;176784,2000;176784,81725;153924,78296;83725,165735;83725,359855;2572,359855" o:connectangles="0,0,0,0,0,0,0,0,0,0,0,0"/>
                </v:shape>
                <v:shape id="Freeform: Shape 257" style="position:absolute;left:27105;top:10517;width:2898;height:5134;visibility:visible;mso-wrap-style:square;v-text-anchor:middle" coordsize="289845,513397" o:spid="_x0000_s1048" stroked="f" path="m19621,415100v30109,18468,64437,28927,99727,30384c195548,445484,208502,389668,208502,333851r,-33718l207169,300133v-13049,27527,-36005,59912,-89154,59912c70390,360045,,326993,,183833,,86011,33433,,121920,v49244,,72200,29623,89249,60579l213646,60579v,-19050,2000,-36481,2667,-55150l289846,5429v-1334,19050,-2667,37243,-2667,55817l287179,322898v,110871,-32100,190500,-156020,190500c91440,513131,52092,505644,15049,491300r4572,-76200xm146113,297371v51150,,71438,-38100,71438,-119063c217551,103918,190690,64008,152019,64675v-42672,762,-59055,42005,-59055,114300c92964,262700,118396,297371,146113,297371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">
                  <v:stroke joinstyle="miter"/>
                  <v:path arrowok="t" o:connecttype="custom" o:connectlocs="19621,415100;119348,445484;208502,333851;208502,300133;207169,300133;118015,360045;0,183833;121920,0;211169,60579;213646,60579;216313,5429;289846,5429;287179,61246;287179,322898;131159,513398;15049,491300;146113,297371;217551,178308;152019,64675;92964,178975;146113,297371" o:connectangles="0,0,0,0,0,0,0,0,0,0,0,0,0,0,0,0,0,0,0,0,0"/>
                </v:shape>
                <v:shape id="Freeform: Shape 258" style="position:absolute;left:30520;top:10517;width:2747;height:3660;visibility:visible;mso-wrap-style:square;v-text-anchor:middle" coordsize="274700,365953" o:spid="_x0000_s1049" stroked="f" path="m34004,26101c66990,8785,103718,-178,140970,3v104775,,129159,53721,129159,142875l270129,297754v67,20974,1600,41910,4572,62675l201263,360429v-3619,-15793,-5162,-32004,-4572,-48197l195358,312232v-20288,28575,-45911,53721,-94393,53721c48482,365953,,327853,,262035,,165642,74676,141544,177641,141544r16383,l194024,128400v,-35052,-16383,-67437,-62960,-67437c97298,61801,64770,73907,38671,95348l34004,26101xm193548,186502r-7144,c116872,186502,75533,201647,75533,253177v,32290,20384,54388,51816,54388c175832,307565,193548,269465,193548,206314r,-19812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">
                  <v:stroke joinstyle="miter"/>
                  <v:path arrowok="t" o:connecttype="custom" o:connectlocs="34004,26101;140970,3;270129,142878;270129,297754;274701,360429;201263,360429;196691,312232;195358,312232;100965,365953;0,262035;177641,141544;194024,141544;194024,128400;131064,60963;38671,95348;193548,186502;186404,186502;75533,253177;127349,307565;193548,206314" o:connectangles="0,0,0,0,0,0,0,0,0,0,0,0,0,0,0,0,0,0,0,0"/>
                </v:shape>
                <v:shape id="Freeform: Shape 259" style="position:absolute;left:34010;top:10517;width:2696;height:3600;visibility:visible;mso-wrap-style:square;v-text-anchor:middle" coordsize="269557,360045" o:spid="_x0000_s1050" stroked="f" path="m2572,64008c2810,44453,1952,24889,,5429r76200,c76771,23336,78772,41910,78772,59912r1333,c91916,38481,114871,,169926,v76676,,99631,59912,99631,131445l269557,360045r-81248,l188309,147352v,-54388,-13144,-77153,-46577,-77153c99060,70199,84011,108299,84011,153543r,206502l2667,360045,2572,64008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">
                  <v:stroke joinstyle="miter"/>
                  <v:path arrowok="t" o:connecttype="custom" o:connectlocs="2572,64008;0,5429;76200,5429;78772,59912;80105,59912;169926,0;269557,131445;269557,360045;188309,360045;188309,147352;141732,70199;84011,153543;84011,360045;2667,360045" o:connectangles="0,0,0,0,0,0,0,0,0,0,0,0,0,0"/>
                </v:shape>
                <v:shape id="Freeform: Shape 260" style="position:absolute;left:37438;top:9063;width:840;height:5054;visibility:visible;mso-wrap-style:square;v-text-anchor:middle" coordsize="83915,505396" o:spid="_x0000_s1051" stroked="f" path="m,l83915,r,84201l,84201,,xm1238,150781r81344,l82582,505396r-81344,l1238,150781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">
                  <v:stroke joinstyle="miter"/>
                  <v:path arrowok="t" o:connecttype="custom" o:connectlocs="0,0;83915,0;83915,84201;0,84201;1238,150781;82582,150781;82582,505396;1238,505396" o:connectangles="0,0,0,0,0,0,0,0"/>
                </v:shape>
                <v:shape id="Freeform: Shape 261" style="position:absolute;left:39022;top:10572;width:2301;height:3546;visibility:visible;mso-wrap-style:square;v-text-anchor:middle" coordsize="230124,354615" o:spid="_x0000_s1052" stroked="f" path="m,280892l144209,64675r-139637,l4572,,225552,r,73057l83915,289941r146209,l230124,354616,,354616,,280892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">
                  <v:stroke joinstyle="miter"/>
                  <v:path arrowok="t" o:connecttype="custom" o:connectlocs="0,280892;144209,64675;4572,64675;4572,0;225552,0;225552,73057;83915,289941;230124,289941;230124,354616;0,354616" o:connectangles="0,0,0,0,0,0,0,0,0,0"/>
                </v:shape>
                <v:shape id="Freeform: Shape 262" style="position:absolute;left:41751;top:10517;width:2748;height:3660;visibility:visible;mso-wrap-style:square;v-text-anchor:middle" coordsize="274796,365953" o:spid="_x0000_s1053" stroked="f" path="m34100,26102c67075,8766,103813,-197,141065,3v104775,,129159,53721,129159,142875l270224,297755v67,20974,1600,41910,4572,62674l201359,360429v-3677,-15792,-5210,-31994,-4572,-48196l195453,312233v-20383,28575,-45910,53721,-94393,53721c48578,365954,,327854,,262036,,165643,74771,141545,177737,141545r16383,l194120,128400v,-35052,-16383,-67437,-62961,-67437c97393,61801,64865,73908,38767,95349l34100,26102xm194120,186503r-6858,c117729,186503,76486,201648,76486,253178v,32290,20288,54388,51816,54388c176784,307566,194977,269466,194977,206315r-857,-19812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">
                  <v:stroke joinstyle="miter"/>
                  <v:path arrowok="t" o:connecttype="custom" o:connectlocs="34100,26102;141065,3;270224,142878;270224,297755;274796,360429;201359,360429;196787,312233;195453,312233;101060,365954;0,262036;177737,141545;194120,141545;194120,128400;131159,60963;38767,95349;194120,186503;187262,186503;76486,253178;128302,307566;194977,206315" o:connectangles="0,0,0,0,0,0,0,0,0,0,0,0,0,0,0,0,0,0,0,0"/>
                </v:shape>
                <v:shape id="Freeform: Shape 263" style="position:absolute;left:44851;top:9581;width:2026;height:4593;visibility:visible;mso-wrap-style:square;v-text-anchor:middle" coordsize="202596,459322" o:spid="_x0000_s1054" stroked="f" path="m53721,26099l135064,r,99155l202597,99155r,62675l135064,161830r,183832c135064,383762,148209,394525,171831,394525v10735,210,21336,-2381,30766,-7524l202597,447580v-16964,8106,-35595,12116,-54388,11716c87821,459296,53721,430721,53721,356045r,-194310l,161735,,99155r53721,l53721,26099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">
                  <v:stroke joinstyle="miter"/>
                  <v:path arrowok="t" o:connecttype="custom" o:connectlocs="53721,26099;135064,0;135064,99155;202597,99155;202597,161830;135064,161830;135064,345662;171831,394525;202597,387001;202597,447580;148209,459296;53721,356045;53721,161735;0,161735;0,99155;53721,99155" o:connectangles="0,0,0,0,0,0,0,0,0,0,0,0,0,0,0,0"/>
                </v:shape>
                <v:shape id="Freeform: Shape 264" style="position:absolute;left:47434;top:9063;width:918;height:5055;visibility:visible;mso-wrap-style:square;v-text-anchor:middle" coordsize="91821,505491" o:spid="_x0000_s1055" stroked="f" path="m,l83915,r,84201l,84201,,xm10478,150876r81343,l91821,505492r-81343,l10478,150876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">
                  <v:stroke joinstyle="miter"/>
                  <v:path arrowok="t" o:connecttype="custom" o:connectlocs="0,0;83915,0;83915,84201;0,84201;10478,150876;91821,150876;91821,505492;10478,505492" o:connectangles="0,0,0,0,0,0,0,0"/>
                </v:shape>
                <v:shape id="Freeform: Shape 265" style="position:absolute;left:48975;top:10517;width:2970;height:3656;visibility:visible;mso-wrap-style:square;v-text-anchor:middle" coordsize="296989,365569" o:spid="_x0000_s1056" stroked="f" path="m148876,v68865,,148113,38100,148113,182404c296989,331184,217741,365570,148876,365570,80010,365570,,331184,,182404,,37814,80010,,148876,xm148876,304800v52387,,64198,-63341,64198,-122587c213074,122968,201263,60389,148876,60389v-52388,,-64865,62769,-64865,122015c84011,241649,96393,304991,148876,304991r,-191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">
                  <v:stroke joinstyle="miter"/>
                  <v:path arrowok="t" o:connecttype="custom" o:connectlocs="148876,0;296989,182404;148876,365570;0,182404;148876,0;148876,304800;213074,182213;148876,60389;84011,182404;148876,304991" o:connectangles="0,0,0,0,0,0,0,0,0,0"/>
                </v:shape>
                <v:shape id="Freeform: Shape 266" style="position:absolute;left:52627;top:10517;width:2697;height:3600;visibility:visible;mso-wrap-style:square;v-text-anchor:middle" coordsize="269652,360045" o:spid="_x0000_s1057" stroked="f" path="m2667,64008c2924,44444,2038,24889,,5429r76200,c76867,23336,78867,41910,78867,59912r1333,c91916,38481,114871,,169926,v76771,,99727,59912,99727,131445l269653,360045r-81249,l188404,147352v,-54388,-13144,-77153,-46672,-77153c99155,70199,84582,108299,84582,153543r,206502l2667,360045r,-296037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">
                  <v:stroke joinstyle="miter"/>
                  <v:path arrowok="t" o:connecttype="custom" o:connectlocs="2667,64008;0,5429;76200,5429;78867,59912;80200,59912;169926,0;269653,131445;269653,360045;188404,360045;188404,147352;141732,70199;84582,153543;84582,360045;2667,360045" o:connectangles="0,0,0,0,0,0,0,0,0,0,0,0,0,0"/>
                </v:shape>
                <w10:wrap type="topAndBottom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editId="1914A4F5" wp14:anchorId="0CC60A7E">
                <wp:simplePos x="0" y="0"/>
                <wp:positionH relativeFrom="column">
                  <wp:posOffset>-914400</wp:posOffset>
                </wp:positionH>
                <wp:positionV relativeFrom="paragraph">
                  <wp:posOffset>-914400</wp:posOffset>
                </wp:positionV>
                <wp:extent cx="8013700" cy="11118850"/>
                <wp:effectExtent l="0" t="0" r="6350" b="635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13700" cy="11118850"/>
                        </a:xfrm>
                        <a:prstGeom prst="rect">
                          <a:avLst/>
                        </a:prstGeom>
                        <a:solidFill>
                          <a:srgbClr val="223C97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" style="position:absolute;margin-left:-1in;margin-top:-1in;width:631pt;height:875.5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color="#223c97" stroked="f" strokeweight="2pt" w14:anchorId="6D604D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"/>
            </w:pict>
          </mc:Fallback>
        </mc:AlternateContent>
      </w:r>
      <w:r w:rsidRPr="0047435C" w:rsidR="0047435C">
        <w:rPr>
          <w:rStyle w:val="GroupingId"/>
          <w:rFonts w:asciiTheme="minorHAnsi" w:hAnsiTheme="minorHAnsi"/>
          <w:noProof/>
          <w:sz w:val="22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editId="43A1A8A5" wp14:anchorId="15267614">
                <wp:simplePos x="0" y="0"/>
                <wp:positionH relativeFrom="column">
                  <wp:posOffset>2032000</wp:posOffset>
                </wp:positionH>
                <wp:positionV relativeFrom="paragraph">
                  <wp:posOffset>3975100</wp:posOffset>
                </wp:positionV>
                <wp:extent cx="1733550" cy="533400"/>
                <wp:effectExtent l="0" t="0" r="0" b="0"/>
                <wp:wrapSquare wrapText="bothSides"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33550" cy="5334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Pr="0047435C" w:rsidR="0047435C" w:rsidP="0047435C" w:rsidRDefault="0047435C" w14:paraId="2C1743CF" w14:textId="68645A27">
                            <w:pPr>
                              <w:pBdr>
                                <w:top w:val="single" w:color="FFFFFF" w:themeColor="background1" w:sz="18" w:space="1"/>
                                <w:bottom w:val="single" w:color="FFFFFF" w:themeColor="background1" w:sz="18" w:space="1"/>
                              </w:pBdr>
                              <w:rPr>
                                <w:sz w:val="44"/>
                                <w:szCs w:val="44"/>
                              </w:rPr>
                            </w:pPr>
                            <w:r w:rsidRPr="0047435C">
                              <w:rPr>
                                <w:rFonts w:ascii="Myriad-Roman" w:hAnsi="Myriad-Roman" w:cs="Myriad-Roman"/>
                                <w:color w:val="FFFFFF"/>
                                <w:sz w:val="34"/>
                                <w:szCs w:val="34"/>
                              </w:rPr>
                              <w:t>Eleventh Revision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 w14:anchorId="15267614">
                <v:stroke joinstyle="miter"/>
                <v:path gradientshapeok="t" o:connecttype="rect"/>
              </v:shapetype>
              <v:shape id="Text Box 2" style="position:absolute;margin-left:160pt;margin-top:313pt;width:136.5pt;height:42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spid="_x0000_s1026" filled="f" stroked="f" strokeweight="0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">
                <v:textbox>
                  <w:txbxContent>
                    <w:p w:rsidRPr="0047435C" w:rsidR="0047435C" w:rsidP="0047435C" w:rsidRDefault="0047435C" w14:paraId="2C1743CF" w14:textId="68645A27">
                      <w:pPr>
                        <w:pBdr>
                          <w:top w:val="single" w:color="FFFFFF" w:themeColor="background1" w:sz="18" w:space="1"/>
                          <w:bottom w:val="single" w:color="FFFFFF" w:themeColor="background1" w:sz="18" w:space="1"/>
                        </w:pBdr>
                        <w:rPr>
                          <w:sz w:val="44"/>
                          <w:szCs w:val="44"/>
                        </w:rPr>
                      </w:pPr>
                      <w:r w:rsidRPr="0047435C">
                        <w:rPr>
                          <w:rFonts w:ascii="Myriad-Roman" w:hAnsi="Myriad-Roman" w:cs="Myriad-Roman"/>
                          <w:color w:val="FFFFFF"/>
                          <w:sz w:val="34"/>
                          <w:szCs w:val="34"/>
                        </w:rPr>
                        <w:t>Eleventh Revision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47435C" w:rsidR="0047435C">
        <w:rPr>
          <w:rStyle w:val="GroupingId"/>
          <w:rFonts w:asciiTheme="minorHAnsi" w:hAnsiTheme="minorHAnsi"/>
          <w:noProof/>
          <w:sz w:val="22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editId="7F2473E5" wp14:anchorId="6A07031A">
                <wp:simplePos x="0" y="0"/>
                <wp:positionH relativeFrom="column">
                  <wp:posOffset>1993900</wp:posOffset>
                </wp:positionH>
                <wp:positionV relativeFrom="paragraph">
                  <wp:posOffset>565150</wp:posOffset>
                </wp:positionV>
                <wp:extent cx="4464050" cy="1404620"/>
                <wp:effectExtent l="0" t="0" r="0" b="0"/>
                <wp:wrapSquare wrapText="bothSides"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640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Pr="0047435C" w:rsidR="0047435C" w:rsidP="0047435C" w:rsidRDefault="0047435C" w14:paraId="19A139C7" w14:textId="544211B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yriad-Roman" w:hAnsi="Myriad-Roman" w:cs="Myriad-Roman"/>
                                <w:color w:val="FFFFFF" w:themeColor="background1"/>
                                <w:sz w:val="62"/>
                                <w:szCs w:val="62"/>
                              </w:rPr>
                            </w:pPr>
                            <w:r w:rsidRPr="0047435C">
                              <w:rPr>
                                <w:rFonts w:ascii="Myriad-Roman" w:hAnsi="Myriad-Roman" w:cs="Myriad-Roman"/>
                                <w:color w:val="FFFFFF" w:themeColor="background1"/>
                                <w:sz w:val="62"/>
                                <w:szCs w:val="62"/>
                              </w:rPr>
                              <w:t>International</w:t>
                            </w:r>
                          </w:p>
                          <w:p w:rsidRPr="0047435C" w:rsidR="0047435C" w:rsidP="0047435C" w:rsidRDefault="0047435C" w14:paraId="59324D80" w14:textId="777777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yriad-Roman" w:hAnsi="Myriad-Roman" w:cs="Myriad-Roman"/>
                                <w:color w:val="FFFFFF" w:themeColor="background1"/>
                                <w:sz w:val="62"/>
                                <w:szCs w:val="62"/>
                              </w:rPr>
                            </w:pPr>
                            <w:r w:rsidRPr="0047435C">
                              <w:rPr>
                                <w:rFonts w:ascii="Myriad-Roman" w:hAnsi="Myriad-Roman" w:cs="Myriad-Roman"/>
                                <w:color w:val="FFFFFF" w:themeColor="background1"/>
                                <w:sz w:val="62"/>
                                <w:szCs w:val="62"/>
                              </w:rPr>
                              <w:t>Classification</w:t>
                            </w:r>
                          </w:p>
                          <w:p w:rsidRPr="0047435C" w:rsidR="0047435C" w:rsidP="0047435C" w:rsidRDefault="0047435C" w14:paraId="79D408E7" w14:textId="777777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yriad-Roman" w:hAnsi="Myriad-Roman" w:cs="Myriad-Roman"/>
                                <w:color w:val="FFFFFF" w:themeColor="background1"/>
                                <w:sz w:val="62"/>
                                <w:szCs w:val="62"/>
                              </w:rPr>
                            </w:pPr>
                            <w:r w:rsidRPr="0047435C">
                              <w:rPr>
                                <w:rFonts w:ascii="Myriad-Roman" w:hAnsi="Myriad-Roman" w:cs="Myriad-Roman"/>
                                <w:color w:val="FFFFFF" w:themeColor="background1"/>
                                <w:sz w:val="62"/>
                                <w:szCs w:val="62"/>
                              </w:rPr>
                              <w:t>of Diseases</w:t>
                            </w:r>
                          </w:p>
                          <w:p w:rsidRPr="0047435C" w:rsidR="0047435C" w:rsidP="0047435C" w:rsidRDefault="0047435C" w14:paraId="56668B37" w14:textId="777777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yriad-Roman" w:hAnsi="Myriad-Roman" w:cs="Myriad-Roman"/>
                                <w:color w:val="FFFFFF" w:themeColor="background1"/>
                                <w:sz w:val="62"/>
                                <w:szCs w:val="62"/>
                              </w:rPr>
                            </w:pPr>
                            <w:r w:rsidRPr="0047435C">
                              <w:rPr>
                                <w:rFonts w:ascii="Myriad-Roman" w:hAnsi="Myriad-Roman" w:cs="Myriad-Roman"/>
                                <w:color w:val="FFFFFF" w:themeColor="background1"/>
                                <w:sz w:val="62"/>
                                <w:szCs w:val="62"/>
                              </w:rPr>
                              <w:t>for</w:t>
                            </w:r>
                          </w:p>
                          <w:p w:rsidRPr="0047435C" w:rsidR="0047435C" w:rsidP="0047435C" w:rsidRDefault="0047435C" w14:paraId="36F79C37" w14:textId="777777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yriad-Roman" w:hAnsi="Myriad-Roman" w:cs="Myriad-Roman"/>
                                <w:color w:val="FFFFFF" w:themeColor="background1"/>
                                <w:sz w:val="62"/>
                                <w:szCs w:val="62"/>
                              </w:rPr>
                            </w:pPr>
                            <w:r w:rsidRPr="0047435C">
                              <w:rPr>
                                <w:rFonts w:ascii="Myriad-Roman" w:hAnsi="Myriad-Roman" w:cs="Myriad-Roman"/>
                                <w:color w:val="FFFFFF" w:themeColor="background1"/>
                                <w:sz w:val="62"/>
                                <w:szCs w:val="62"/>
                              </w:rPr>
                              <w:t>Mortality and</w:t>
                            </w:r>
                          </w:p>
                          <w:p w:rsidRPr="0047435C" w:rsidR="0047435C" w:rsidP="0047435C" w:rsidRDefault="0047435C" w14:paraId="3CE54FE0" w14:textId="4F42E46D">
                            <w:pPr>
                              <w:rPr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  <w:r w:rsidRPr="0047435C">
                              <w:rPr>
                                <w:rFonts w:ascii="Myriad-Roman" w:hAnsi="Myriad-Roman" w:cs="Myriad-Roman"/>
                                <w:color w:val="FFFFFF" w:themeColor="background1"/>
                                <w:sz w:val="62"/>
                                <w:szCs w:val="62"/>
                              </w:rPr>
                              <w:t>Morbidity Statistics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7" style="position:absolute;margin-left:157pt;margin-top:44.5pt;width:351.5pt;height:110.6pt;z-index:2516674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" w14:anchorId="6A07031A">
                <v:textbox style="mso-fit-shape-to-text:t">
                  <w:txbxContent>
                    <w:p w:rsidRPr="0047435C" w:rsidR="0047435C" w:rsidP="0047435C" w:rsidRDefault="0047435C" w14:paraId="19A139C7" w14:textId="544211B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yriad-Roman" w:hAnsi="Myriad-Roman" w:cs="Myriad-Roman"/>
                          <w:color w:val="FFFFFF" w:themeColor="background1"/>
                          <w:sz w:val="62"/>
                          <w:szCs w:val="62"/>
                        </w:rPr>
                      </w:pPr>
                      <w:r w:rsidRPr="0047435C">
                        <w:rPr>
                          <w:rFonts w:ascii="Myriad-Roman" w:hAnsi="Myriad-Roman" w:cs="Myriad-Roman"/>
                          <w:color w:val="FFFFFF" w:themeColor="background1"/>
                          <w:sz w:val="62"/>
                          <w:szCs w:val="62"/>
                        </w:rPr>
                        <w:t>International</w:t>
                      </w:r>
                    </w:p>
                    <w:p w:rsidRPr="0047435C" w:rsidR="0047435C" w:rsidP="0047435C" w:rsidRDefault="0047435C" w14:paraId="59324D80" w14:textId="777777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yriad-Roman" w:hAnsi="Myriad-Roman" w:cs="Myriad-Roman"/>
                          <w:color w:val="FFFFFF" w:themeColor="background1"/>
                          <w:sz w:val="62"/>
                          <w:szCs w:val="62"/>
                        </w:rPr>
                      </w:pPr>
                      <w:r w:rsidRPr="0047435C">
                        <w:rPr>
                          <w:rFonts w:ascii="Myriad-Roman" w:hAnsi="Myriad-Roman" w:cs="Myriad-Roman"/>
                          <w:color w:val="FFFFFF" w:themeColor="background1"/>
                          <w:sz w:val="62"/>
                          <w:szCs w:val="62"/>
                        </w:rPr>
                        <w:t>Classification</w:t>
                      </w:r>
                    </w:p>
                    <w:p w:rsidRPr="0047435C" w:rsidR="0047435C" w:rsidP="0047435C" w:rsidRDefault="0047435C" w14:paraId="79D408E7" w14:textId="777777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yriad-Roman" w:hAnsi="Myriad-Roman" w:cs="Myriad-Roman"/>
                          <w:color w:val="FFFFFF" w:themeColor="background1"/>
                          <w:sz w:val="62"/>
                          <w:szCs w:val="62"/>
                        </w:rPr>
                      </w:pPr>
                      <w:r w:rsidRPr="0047435C">
                        <w:rPr>
                          <w:rFonts w:ascii="Myriad-Roman" w:hAnsi="Myriad-Roman" w:cs="Myriad-Roman"/>
                          <w:color w:val="FFFFFF" w:themeColor="background1"/>
                          <w:sz w:val="62"/>
                          <w:szCs w:val="62"/>
                        </w:rPr>
                        <w:t>of Diseases</w:t>
                      </w:r>
                    </w:p>
                    <w:p w:rsidRPr="0047435C" w:rsidR="0047435C" w:rsidP="0047435C" w:rsidRDefault="0047435C" w14:paraId="56668B37" w14:textId="777777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yriad-Roman" w:hAnsi="Myriad-Roman" w:cs="Myriad-Roman"/>
                          <w:color w:val="FFFFFF" w:themeColor="background1"/>
                          <w:sz w:val="62"/>
                          <w:szCs w:val="62"/>
                        </w:rPr>
                      </w:pPr>
                      <w:r w:rsidRPr="0047435C">
                        <w:rPr>
                          <w:rFonts w:ascii="Myriad-Roman" w:hAnsi="Myriad-Roman" w:cs="Myriad-Roman"/>
                          <w:color w:val="FFFFFF" w:themeColor="background1"/>
                          <w:sz w:val="62"/>
                          <w:szCs w:val="62"/>
                        </w:rPr>
                        <w:t>for</w:t>
                      </w:r>
                    </w:p>
                    <w:p w:rsidRPr="0047435C" w:rsidR="0047435C" w:rsidP="0047435C" w:rsidRDefault="0047435C" w14:paraId="36F79C37" w14:textId="777777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yriad-Roman" w:hAnsi="Myriad-Roman" w:cs="Myriad-Roman"/>
                          <w:color w:val="FFFFFF" w:themeColor="background1"/>
                          <w:sz w:val="62"/>
                          <w:szCs w:val="62"/>
                        </w:rPr>
                      </w:pPr>
                      <w:r w:rsidRPr="0047435C">
                        <w:rPr>
                          <w:rFonts w:ascii="Myriad-Roman" w:hAnsi="Myriad-Roman" w:cs="Myriad-Roman"/>
                          <w:color w:val="FFFFFF" w:themeColor="background1"/>
                          <w:sz w:val="62"/>
                          <w:szCs w:val="62"/>
                        </w:rPr>
                        <w:t>Mortality and</w:t>
                      </w:r>
                    </w:p>
                    <w:p w:rsidRPr="0047435C" w:rsidR="0047435C" w:rsidP="0047435C" w:rsidRDefault="0047435C" w14:paraId="3CE54FE0" w14:textId="4F42E46D">
                      <w:pPr>
                        <w:rPr>
                          <w:color w:val="FFFFFF" w:themeColor="background1"/>
                          <w:sz w:val="56"/>
                          <w:szCs w:val="56"/>
                        </w:rPr>
                      </w:pPr>
                      <w:r w:rsidRPr="0047435C">
                        <w:rPr>
                          <w:rFonts w:ascii="Myriad-Roman" w:hAnsi="Myriad-Roman" w:cs="Myriad-Roman"/>
                          <w:color w:val="FFFFFF" w:themeColor="background1"/>
                          <w:sz w:val="62"/>
                          <w:szCs w:val="62"/>
                        </w:rPr>
                        <w:t>Morbidity Statistics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50428" w:rsidR="0047435C">
        <w:rPr>
          <w:rStyle w:val="GroupingId"/>
          <w:rFonts w:asciiTheme="minorHAnsi" w:hAnsiTheme="minorHAnsi"/>
          <w:noProof/>
          <w:sz w:val="22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editId="56FB22DD" wp14:anchorId="79CDB872">
                <wp:simplePos x="0" y="0"/>
                <wp:positionH relativeFrom="column">
                  <wp:posOffset>-2534285</wp:posOffset>
                </wp:positionH>
                <wp:positionV relativeFrom="paragraph">
                  <wp:posOffset>3016250</wp:posOffset>
                </wp:positionV>
                <wp:extent cx="6916420" cy="1847215"/>
                <wp:effectExtent l="952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5400000">
                          <a:off x="0" y="0"/>
                          <a:ext cx="6916420" cy="18472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Pr="00350428" w:rsidR="00350428" w:rsidRDefault="00350428" w14:paraId="0781A0A4" w14:textId="2EF38B85">
                            <w:pPr>
                              <w:rPr>
                                <w:rFonts w:ascii="Goudy Old Style" w:hAnsi="Goudy Old Style" w:cs="Times New Roman"/>
                                <w:b/>
                                <w:bCs/>
                                <w:color w:val="FFFFFF" w:themeColor="background1"/>
                                <w:sz w:val="280"/>
                                <w:szCs w:val="280"/>
                              </w:rPr>
                            </w:pPr>
                            <w:r w:rsidRPr="00350428">
                              <w:rPr>
                                <w:rFonts w:ascii="Goudy Old Style" w:hAnsi="Goudy Old Style" w:cs="Times New Roman"/>
                                <w:b/>
                                <w:bCs/>
                                <w:color w:val="FFFFFF" w:themeColor="background1"/>
                                <w:sz w:val="280"/>
                                <w:szCs w:val="280"/>
                              </w:rPr>
                              <w:t>ICD-11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style="position:absolute;margin-left:-199.55pt;margin-top:237.5pt;width:544.6pt;height:145.45pt;rotation:90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" w14:anchorId="79CDB872">
                <v:textbox>
                  <w:txbxContent>
                    <w:p w:rsidRPr="00350428" w:rsidR="00350428" w:rsidRDefault="00350428" w14:paraId="0781A0A4" w14:textId="2EF38B85">
                      <w:pPr>
                        <w:rPr>
                          <w:rFonts w:ascii="Goudy Old Style" w:hAnsi="Goudy Old Style" w:cs="Times New Roman"/>
                          <w:b/>
                          <w:bCs/>
                          <w:color w:val="FFFFFF" w:themeColor="background1"/>
                          <w:sz w:val="280"/>
                          <w:szCs w:val="280"/>
                        </w:rPr>
                      </w:pPr>
                      <w:r w:rsidRPr="00350428">
                        <w:rPr>
                          <w:rFonts w:ascii="Goudy Old Style" w:hAnsi="Goudy Old Style" w:cs="Times New Roman"/>
                          <w:b/>
                          <w:bCs/>
                          <w:color w:val="FFFFFF" w:themeColor="background1"/>
                          <w:sz w:val="280"/>
                          <w:szCs w:val="280"/>
                        </w:rPr>
                        <w:t>ICD-11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7435C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editId="04386FCA" wp14:anchorId="2D15EA03">
                <wp:simplePos x="0" y="0"/>
                <wp:positionH relativeFrom="column">
                  <wp:posOffset>1549399</wp:posOffset>
                </wp:positionH>
                <wp:positionV relativeFrom="paragraph">
                  <wp:posOffset>565150</wp:posOffset>
                </wp:positionV>
                <wp:extent cx="45719" cy="8985250"/>
                <wp:effectExtent l="0" t="0" r="0" b="635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45719" cy="89852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" style="position:absolute;margin-left:122pt;margin-top:44.5pt;width:3.6pt;height:707.5pt;flip:x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color="white [3212]" stroked="f" strokeweight="2pt" w14:anchorId="24AFAC5B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"/>
            </w:pict>
          </mc:Fallback>
        </mc:AlternateContent>
      </w:r>
    </w:p>
    <w:p w:rsidR="00690929" w:rsidP="00690929" w:rsidRDefault="00690929" w14:paraId="1BC87473" w14:textId="77777777">
      <w:pPr>
        <w:autoSpaceDE w:val="0"/>
        <w:autoSpaceDN w:val="0"/>
        <w:adjustRightInd w:val="0"/>
        <w:spacing w:after="120" w:line="240" w:lineRule="auto"/>
        <w:rPr>
          <w:rFonts w:cstheme="minorHAnsi"/>
          <w:i/>
          <w:color w:val="FF0000"/>
        </w:rPr>
      </w:pPr>
    </w:p>
    <w:p w:rsidR="0053729C" w:rsidRDefault="0053729C" w14:paraId="74281D37" w14:textId="53D9C94E">
      <w:pPr>
        <w:rPr>
          <w:rFonts w:cstheme="minorHAnsi"/>
          <w:i/>
          <w:color w:val="FF0000"/>
        </w:rPr>
      </w:pPr>
      <w:r>
        <w:rPr>
          <w:rFonts w:cstheme="minorHAnsi"/>
          <w:i/>
          <w:color w:val="FF0000"/>
        </w:rPr>
        <w:br w:type="page"/>
      </w:r>
    </w:p>
    <w:p w:rsidR="004A2ACE" w:rsidP="00FB261F" w:rsidRDefault="004578F9" w14:paraId="7D51DE37" w14:textId="70F6A5FD">
      <w:pPr>
        <w:rPr>
          <w:rStyle w:val="GroupingId"/>
          <w:rFonts w:asciiTheme="minorHAnsi" w:hAnsiTheme="minorHAnsi"/>
          <w:sz w:val="22"/>
        </w:rPr>
      </w:pPr>
      <w:r>
        <w:rPr>
          <w:rStyle w:val="GroupingId"/>
          <w:rFonts w:asciiTheme="minorHAnsi" w:hAnsiTheme="minorHAnsi"/>
          <w:sz w:val="22"/>
        </w:rPr>
        <w:lastRenderedPageBreak/>
        <w:br/>
      </w:r>
    </w:p>
    <w:p w:rsidR="004A2ACE" w:rsidRDefault="004A2ACE" w14:paraId="414AD98A" w14:textId="77777777">
      <w:pPr>
        <w:rPr>
          <w:rStyle w:val="GroupingId"/>
          <w:rFonts w:asciiTheme="minorHAnsi" w:hAnsiTheme="minorHAnsi"/>
          <w:sz w:val="22"/>
        </w:rPr>
      </w:pPr>
      <w:r>
        <w:rPr>
          <w:rStyle w:val="GroupingId"/>
          <w:rFonts w:asciiTheme="minorHAnsi" w:hAnsiTheme="minorHAnsi"/>
          <w:sz w:val="22"/>
        </w:rPr>
        <w:br w:type="page"/>
      </w:r>
    </w:p>
    <w:p w:rsidRPr="00FB261F" w:rsidR="008A6C5B" w:rsidP="00FB261F" w:rsidRDefault="00AE206D" w14:paraId="37AFDE79" w14:textId="23E74C1A">
      <w:pPr>
        <w:rPr>
          <w:rStyle w:val="GroupingId"/>
          <w:rFonts w:asciiTheme="minorHAnsi" w:hAnsiTheme="minorHAnsi"/>
          <w:sz w:val="22"/>
        </w:rPr>
      </w:pPr>
      <w:r>
        <w:rPr>
          <w:rStyle w:val="GroupingId"/>
          <w:rFonts w:asciiTheme="minorHAnsi" w:hAnsiTheme="minorHAnsi"/>
          <w:sz w:val="22"/>
        </w:rPr>
        <w:lastRenderedPageBreak/>
        <w:fldChar w:fldCharType="begin"/>
      </w:r>
      <w:r>
        <w:rPr>
          <w:rStyle w:val="GroupingId"/>
          <w:rFonts w:asciiTheme="minorHAnsi" w:hAnsiTheme="minorHAnsi"/>
          <w:sz w:val="22"/>
        </w:rPr>
        <w:instrText xml:space="preserve"> TOC \h \z \t "ChapterTitle,1,BlockTitle,1,ChapterText,1,BlockTitle1,2,BlockTitle2,3,BlockTitle3,4,BlockTitle4,5,BlockTitle5,6" </w:instrText>
      </w:r>
      <w:r>
        <w:rPr>
          <w:rStyle w:val="GroupingId"/>
          <w:rFonts w:asciiTheme="minorHAnsi" w:hAnsiTheme="minorHAnsi"/>
          <w:sz w:val="22"/>
        </w:rPr>
        <w:fldChar w:fldCharType="separate"/>
      </w:r>
      <w:r>
        <w:rPr>
          <w:rStyle w:val="GroupingId"/>
          <w:rFonts w:asciiTheme="minorHAnsi" w:hAnsiTheme="minorHAnsi"/>
          <w:b/>
          <w:bCs/>
          <w:noProof/>
          <w:sz w:val="22"/>
        </w:rPr>
        <w:t>No table of contents entries found.</w:t>
      </w:r>
      <w:r>
        <w:rPr>
          <w:rStyle w:val="GroupingId"/>
          <w:rFonts w:asciiTheme="minorHAnsi" w:hAnsiTheme="minorHAnsi"/>
          <w:sz w:val="22"/>
        </w:rPr>
        <w:fldChar w:fldCharType="end"/>
      </w:r>
    </w:p>
    <w:altChunk r:id="altchunkId27"/>
    <w:altChunk r:id="altchunkId26"/>
    <w:altChunk r:id="altchunkId25"/>
    <w:altChunk r:id="altchunkId24"/>
    <w:altChunk r:id="altchunkId23"/>
    <w:altChunk r:id="altchunkId22"/>
    <w:altChunk r:id="altchunkId21"/>
    <w:altChunk r:id="altchunkId20"/>
    <w:altChunk r:id="altchunkId19"/>
    <w:altChunk r:id="altchunkId18"/>
    <w:altChunk r:id="altchunkId17"/>
    <w:altChunk r:id="altchunkId16"/>
    <w:altChunk r:id="altchunkId15"/>
    <w:altChunk r:id="altchunkId14"/>
    <w:altChunk r:id="altchunkId13"/>
    <w:altChunk r:id="altchunkId12"/>
    <w:altChunk r:id="altchunkId11"/>
    <w:altChunk r:id="altchunkId10"/>
    <w:altChunk r:id="altchunkId9"/>
    <w:altChunk r:id="altchunkId8"/>
    <w:altChunk r:id="altchunkId7"/>
    <w:altChunk r:id="altchunkId6"/>
    <w:altChunk r:id="altchunkId5"/>
    <w:altChunk r:id="altchunkId4"/>
    <w:altChunk r:id="altchunkId3"/>
    <w:altChunk r:id="altchunkId2"/>
    <w:altChunk r:id="altchunkId1"/>
    <w:altChunk r:id="altchunkId0"/>
    <w:sectPr w:rsidRPr="00FB261F" w:rsidR="008A6C5B" w:rsidSect="00FD35C7">
      <w:footerReference w:type="even" r:id="rId11"/>
      <w:footerReference w:type="default" r:id="rId12"/>
      <w:pgSz w:w="11907" w:h="16839" w:code="9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A4D3A2" w14:textId="77777777" w:rsidR="00D923E2" w:rsidRDefault="00D923E2" w:rsidP="008968D2">
      <w:pPr>
        <w:spacing w:after="0" w:line="240" w:lineRule="auto"/>
      </w:pPr>
      <w:r>
        <w:separator/>
      </w:r>
    </w:p>
  </w:endnote>
  <w:endnote w:type="continuationSeparator" w:id="0">
    <w:p w14:paraId="6B9AE53E" w14:textId="77777777" w:rsidR="00D923E2" w:rsidRDefault="00D923E2" w:rsidP="008968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altName w:val="Arial"/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ahoma">
    <w:altName w:val="Verdan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Myriad-Roman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Goudy Old Style">
    <w:panose1 w:val="02020502050305020303"/>
    <w:charset w:val="00"/>
    <w:family w:val="roman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94915590"/>
      <w:docPartObj>
        <w:docPartGallery w:val="Page Numbers (Bottom of Page)"/>
        <w:docPartUnique/>
      </w:docPartObj>
    </w:sdtPr>
    <w:sdtEndPr>
      <w:rPr>
        <w:rFonts w:ascii="Arial" w:hAnsi="Arial" w:cs="Arial"/>
        <w:i/>
        <w:noProof/>
        <w:sz w:val="18"/>
        <w:szCs w:val="18"/>
      </w:rPr>
    </w:sdtEndPr>
    <w:sdtContent>
      <w:p w14:paraId="659E6FCE" w14:textId="6B2054E0" w:rsidR="00767060" w:rsidRDefault="00DF16B4" w:rsidP="00242886">
        <w:pPr>
          <w:pStyle w:val="Footer"/>
          <w:tabs>
            <w:tab w:val="clear" w:pos="4680"/>
            <w:tab w:val="center" w:pos="567"/>
          </w:tabs>
          <w:jc w:val="right"/>
          <w:rPr>
            <w:rFonts w:ascii="Arial" w:hAnsi="Arial" w:cs="Arial"/>
            <w:sz w:val="20"/>
            <w:szCs w:val="20"/>
          </w:rPr>
        </w:pPr>
        <w:r w:rsidRPr="000036DE">
          <w:rPr>
            <w:rFonts w:ascii="Arial" w:hAnsi="Arial" w:cs="Arial"/>
            <w:sz w:val="20"/>
            <w:szCs w:val="20"/>
          </w:rPr>
          <w:fldChar w:fldCharType="begin"/>
        </w:r>
        <w:r w:rsidRPr="000036DE">
          <w:rPr>
            <w:rFonts w:ascii="Arial" w:hAnsi="Arial" w:cs="Arial"/>
            <w:sz w:val="20"/>
            <w:szCs w:val="20"/>
          </w:rPr>
          <w:instrText xml:space="preserve"> PAGE   \* MERGEFORMAT </w:instrText>
        </w:r>
        <w:r w:rsidRPr="000036DE">
          <w:rPr>
            <w:rFonts w:ascii="Arial" w:hAnsi="Arial" w:cs="Arial"/>
            <w:sz w:val="20"/>
            <w:szCs w:val="20"/>
          </w:rPr>
          <w:fldChar w:fldCharType="separate"/>
        </w:r>
        <w:r w:rsidR="00E6180F">
          <w:rPr>
            <w:rFonts w:ascii="Arial" w:hAnsi="Arial" w:cs="Arial"/>
            <w:noProof/>
            <w:sz w:val="20"/>
            <w:szCs w:val="20"/>
          </w:rPr>
          <w:t>2</w:t>
        </w:r>
        <w:r w:rsidRPr="000036DE">
          <w:rPr>
            <w:rFonts w:ascii="Arial" w:hAnsi="Arial" w:cs="Arial"/>
            <w:noProof/>
            <w:sz w:val="20"/>
            <w:szCs w:val="20"/>
          </w:rPr>
          <w:fldChar w:fldCharType="end"/>
        </w:r>
        <w:r w:rsidR="00B934EC" w:rsidRPr="000036DE">
          <w:rPr>
            <w:rFonts w:ascii="Arial" w:hAnsi="Arial" w:cs="Arial"/>
            <w:noProof/>
            <w:sz w:val="20"/>
            <w:szCs w:val="20"/>
          </w:rPr>
          <w:tab/>
        </w:r>
        <w:r w:rsidR="00B934EC" w:rsidRPr="000036DE">
          <w:rPr>
            <w:rFonts w:ascii="Arial" w:hAnsi="Arial" w:cs="Arial"/>
            <w:noProof/>
            <w:sz w:val="20"/>
            <w:szCs w:val="20"/>
          </w:rPr>
          <w:tab/>
        </w:r>
        <w:r w:rsidR="00911E69">
          <w:rPr>
            <w:rFonts w:ascii="Arial" w:hAnsi="Arial" w:cs="Arial"/>
            <w:noProof/>
            <w:sz w:val="20"/>
            <w:szCs w:val="20"/>
          </w:rPr>
          <w:t xml:space="preserve">ICD-11 MMS </w:t>
        </w:r>
        <w:r w:rsidR="00884BED">
          <w:rPr>
            <w:rFonts w:ascii="Arial" w:hAnsi="Arial" w:cs="Arial"/>
            <w:noProof/>
            <w:sz w:val="20"/>
            <w:szCs w:val="20"/>
          </w:rPr>
          <w:t>–</w:t>
        </w:r>
        <w:r w:rsidR="00911E69">
          <w:rPr>
            <w:rFonts w:ascii="Arial" w:hAnsi="Arial" w:cs="Arial"/>
            <w:noProof/>
            <w:sz w:val="20"/>
            <w:szCs w:val="20"/>
          </w:rPr>
          <w:t xml:space="preserve"> </w:t>
        </w:r>
        <w:r w:rsidR="00C750E7">
          <w:rPr>
            <w:rFonts w:ascii="Arial" w:hAnsi="Arial" w:cs="Arial"/>
            <w:noProof/>
            <w:sz w:val="20"/>
            <w:szCs w:val="20"/>
          </w:rPr>
          <w:t>0</w:t>
        </w:r>
        <w:r w:rsidR="00796B02">
          <w:rPr>
            <w:rFonts w:ascii="Arial" w:hAnsi="Arial" w:cs="Arial"/>
            <w:noProof/>
            <w:sz w:val="20"/>
            <w:szCs w:val="20"/>
          </w:rPr>
          <w:t>2</w:t>
        </w:r>
        <w:r w:rsidR="009B2F03">
          <w:rPr>
            <w:rFonts w:ascii="Arial" w:hAnsi="Arial" w:cs="Arial"/>
            <w:noProof/>
            <w:sz w:val="20"/>
            <w:szCs w:val="20"/>
          </w:rPr>
          <w:t>/</w:t>
        </w:r>
        <w:r w:rsidR="00911E69">
          <w:rPr>
            <w:rFonts w:ascii="Arial" w:hAnsi="Arial" w:cs="Arial"/>
            <w:noProof/>
            <w:sz w:val="20"/>
            <w:szCs w:val="20"/>
          </w:rPr>
          <w:t>20</w:t>
        </w:r>
        <w:r w:rsidR="00756BB6">
          <w:rPr>
            <w:rFonts w:ascii="Arial" w:hAnsi="Arial" w:cs="Arial"/>
            <w:noProof/>
            <w:sz w:val="20"/>
            <w:szCs w:val="20"/>
          </w:rPr>
          <w:t>2</w:t>
        </w:r>
        <w:r w:rsidR="00796B02">
          <w:rPr>
            <w:rFonts w:ascii="Arial" w:hAnsi="Arial" w:cs="Arial"/>
            <w:noProof/>
            <w:sz w:val="20"/>
            <w:szCs w:val="20"/>
          </w:rPr>
          <w:t>2</w:t>
        </w:r>
      </w:p>
      <w:p w14:paraId="0A342621" w14:textId="7DC16D65" w:rsidR="00DF16B4" w:rsidRPr="00767060" w:rsidRDefault="00D923E2" w:rsidP="00242886">
        <w:pPr>
          <w:pStyle w:val="Footer"/>
          <w:tabs>
            <w:tab w:val="clear" w:pos="4680"/>
            <w:tab w:val="center" w:pos="2552"/>
          </w:tabs>
          <w:jc w:val="right"/>
          <w:rPr>
            <w:rFonts w:ascii="Arial" w:hAnsi="Arial" w:cs="Arial"/>
            <w:i/>
            <w:sz w:val="18"/>
            <w:szCs w:val="18"/>
          </w:rPr>
        </w:pP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7B741C" w14:textId="038ACD16" w:rsidR="008968D2" w:rsidRPr="000036DE" w:rsidRDefault="00B934EC" w:rsidP="006728CF">
    <w:pPr>
      <w:pStyle w:val="Footer"/>
      <w:tabs>
        <w:tab w:val="left" w:pos="567"/>
      </w:tabs>
      <w:rPr>
        <w:rFonts w:ascii="Arial" w:hAnsi="Arial" w:cs="Arial"/>
        <w:color w:val="595959" w:themeColor="text1" w:themeTint="A6"/>
        <w:sz w:val="20"/>
        <w:szCs w:val="20"/>
      </w:rPr>
    </w:pPr>
    <w:r w:rsidRPr="006929BC">
      <w:rPr>
        <w:rFonts w:ascii="Arial" w:hAnsi="Arial" w:cs="Arial"/>
        <w:color w:val="595959" w:themeColor="text1" w:themeTint="A6"/>
        <w:sz w:val="20"/>
        <w:szCs w:val="20"/>
      </w:rPr>
      <w:tab/>
    </w:r>
    <w:r w:rsidRPr="006929BC">
      <w:rPr>
        <w:rFonts w:ascii="Arial" w:hAnsi="Arial" w:cs="Arial"/>
        <w:color w:val="595959" w:themeColor="text1" w:themeTint="A6"/>
        <w:sz w:val="20"/>
        <w:szCs w:val="20"/>
      </w:rPr>
      <w:tab/>
    </w:r>
    <w:sdt>
      <w:sdtPr>
        <w:rPr>
          <w:rFonts w:ascii="Arial" w:hAnsi="Arial" w:cs="Arial"/>
          <w:color w:val="595959" w:themeColor="text1" w:themeTint="A6"/>
          <w:sz w:val="20"/>
          <w:szCs w:val="20"/>
        </w:rPr>
        <w:id w:val="-1872373437"/>
        <w:docPartObj>
          <w:docPartGallery w:val="Page Numbers (Bottom of Page)"/>
          <w:docPartUnique/>
        </w:docPartObj>
      </w:sdtPr>
      <w:sdtEndPr>
        <w:rPr>
          <w:i/>
          <w:noProof/>
          <w:sz w:val="18"/>
          <w:szCs w:val="18"/>
        </w:rPr>
      </w:sdtEndPr>
      <w:sdtContent>
        <w:r w:rsidR="006728CF">
          <w:rPr>
            <w:rFonts w:ascii="Arial" w:hAnsi="Arial" w:cs="Arial"/>
            <w:noProof/>
            <w:color w:val="595959" w:themeColor="text1" w:themeTint="A6"/>
            <w:sz w:val="20"/>
            <w:szCs w:val="20"/>
          </w:rPr>
          <w:br/>
        </w:r>
      </w:sdtContent>
    </w:sdt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76861762"/>
      <w:docPartObj>
        <w:docPartGallery w:val="Page Numbers (Bottom of Page)"/>
        <w:docPartUnique/>
      </w:docPartObj>
    </w:sdtPr>
    <w:sdtEndPr>
      <w:rPr>
        <w:rFonts w:ascii="Arial" w:hAnsi="Arial" w:cs="Arial"/>
        <w:i/>
        <w:noProof/>
        <w:sz w:val="18"/>
        <w:szCs w:val="18"/>
      </w:rPr>
    </w:sdtEndPr>
    <w:sdtContent>
      <w:p w14:paraId="736E93CA" w14:textId="77777777" w:rsidR="004578F9" w:rsidRDefault="004578F9" w:rsidP="00242886">
        <w:pPr>
          <w:pStyle w:val="Footer"/>
          <w:tabs>
            <w:tab w:val="clear" w:pos="4680"/>
            <w:tab w:val="center" w:pos="567"/>
          </w:tabs>
          <w:jc w:val="right"/>
          <w:rPr>
            <w:rFonts w:ascii="Arial" w:hAnsi="Arial" w:cs="Arial"/>
            <w:sz w:val="20"/>
            <w:szCs w:val="20"/>
          </w:rPr>
        </w:pPr>
        <w:r w:rsidRPr="000036DE">
          <w:rPr>
            <w:rFonts w:ascii="Arial" w:hAnsi="Arial" w:cs="Arial"/>
            <w:sz w:val="20"/>
            <w:szCs w:val="20"/>
          </w:rPr>
          <w:fldChar w:fldCharType="begin"/>
        </w:r>
        <w:r w:rsidRPr="000036DE">
          <w:rPr>
            <w:rFonts w:ascii="Arial" w:hAnsi="Arial" w:cs="Arial"/>
            <w:sz w:val="20"/>
            <w:szCs w:val="20"/>
          </w:rPr>
          <w:instrText xml:space="preserve"> PAGE   \* MERGEFORMAT </w:instrText>
        </w:r>
        <w:r w:rsidRPr="000036DE">
          <w:rPr>
            <w:rFonts w:ascii="Arial" w:hAnsi="Arial" w:cs="Arial"/>
            <w:sz w:val="20"/>
            <w:szCs w:val="20"/>
          </w:rPr>
          <w:fldChar w:fldCharType="separate"/>
        </w:r>
        <w:r>
          <w:rPr>
            <w:rFonts w:ascii="Arial" w:hAnsi="Arial" w:cs="Arial"/>
            <w:noProof/>
            <w:sz w:val="20"/>
            <w:szCs w:val="20"/>
          </w:rPr>
          <w:t>2</w:t>
        </w:r>
        <w:r w:rsidRPr="000036DE">
          <w:rPr>
            <w:rFonts w:ascii="Arial" w:hAnsi="Arial" w:cs="Arial"/>
            <w:noProof/>
            <w:sz w:val="20"/>
            <w:szCs w:val="20"/>
          </w:rPr>
          <w:fldChar w:fldCharType="end"/>
        </w:r>
        <w:r w:rsidRPr="000036DE">
          <w:rPr>
            <w:rFonts w:ascii="Arial" w:hAnsi="Arial" w:cs="Arial"/>
            <w:noProof/>
            <w:sz w:val="20"/>
            <w:szCs w:val="20"/>
          </w:rPr>
          <w:tab/>
        </w:r>
        <w:r w:rsidRPr="000036DE">
          <w:rPr>
            <w:rFonts w:ascii="Arial" w:hAnsi="Arial" w:cs="Arial"/>
            <w:noProof/>
            <w:sz w:val="20"/>
            <w:szCs w:val="20"/>
          </w:rPr>
          <w:tab/>
        </w:r>
        <w:r>
          <w:rPr>
            <w:rFonts w:ascii="Arial" w:hAnsi="Arial" w:cs="Arial"/>
            <w:noProof/>
            <w:sz w:val="20"/>
            <w:szCs w:val="20"/>
          </w:rPr>
          <w:t>ICD-11 MMS – 02/2022</w:t>
        </w:r>
      </w:p>
      <w:p w14:paraId="7428A3AA" w14:textId="77777777" w:rsidR="004578F9" w:rsidRPr="00767060" w:rsidRDefault="00D923E2" w:rsidP="00242886">
        <w:pPr>
          <w:pStyle w:val="Footer"/>
          <w:tabs>
            <w:tab w:val="clear" w:pos="4680"/>
            <w:tab w:val="center" w:pos="2552"/>
          </w:tabs>
          <w:jc w:val="right"/>
          <w:rPr>
            <w:rFonts w:ascii="Arial" w:hAnsi="Arial" w:cs="Arial"/>
            <w:i/>
            <w:sz w:val="18"/>
            <w:szCs w:val="18"/>
          </w:rPr>
        </w:pPr>
      </w:p>
    </w:sdtContent>
  </w:sdt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CAB69E" w14:textId="77777777" w:rsidR="004578F9" w:rsidRPr="000036DE" w:rsidRDefault="004578F9" w:rsidP="006728CF">
    <w:pPr>
      <w:pStyle w:val="Footer"/>
      <w:tabs>
        <w:tab w:val="left" w:pos="567"/>
      </w:tabs>
      <w:rPr>
        <w:rFonts w:ascii="Arial" w:hAnsi="Arial" w:cs="Arial"/>
        <w:color w:val="595959" w:themeColor="text1" w:themeTint="A6"/>
        <w:sz w:val="20"/>
        <w:szCs w:val="20"/>
      </w:rPr>
    </w:pPr>
    <w:r>
      <w:rPr>
        <w:rFonts w:ascii="Arial" w:hAnsi="Arial" w:cs="Arial"/>
        <w:color w:val="595959" w:themeColor="text1" w:themeTint="A6"/>
        <w:sz w:val="20"/>
        <w:szCs w:val="20"/>
      </w:rPr>
      <w:t>ICD-11 MMS – 02/2022</w:t>
    </w:r>
    <w:r w:rsidRPr="006929BC">
      <w:rPr>
        <w:rFonts w:ascii="Arial" w:hAnsi="Arial" w:cs="Arial"/>
        <w:color w:val="595959" w:themeColor="text1" w:themeTint="A6"/>
        <w:sz w:val="20"/>
        <w:szCs w:val="20"/>
      </w:rPr>
      <w:tab/>
    </w:r>
    <w:r w:rsidRPr="006929BC">
      <w:rPr>
        <w:rFonts w:ascii="Arial" w:hAnsi="Arial" w:cs="Arial"/>
        <w:color w:val="595959" w:themeColor="text1" w:themeTint="A6"/>
        <w:sz w:val="20"/>
        <w:szCs w:val="20"/>
      </w:rPr>
      <w:tab/>
    </w:r>
    <w:sdt>
      <w:sdtPr>
        <w:rPr>
          <w:rFonts w:ascii="Arial" w:hAnsi="Arial" w:cs="Arial"/>
          <w:color w:val="595959" w:themeColor="text1" w:themeTint="A6"/>
          <w:sz w:val="20"/>
          <w:szCs w:val="20"/>
        </w:rPr>
        <w:id w:val="1497455633"/>
        <w:docPartObj>
          <w:docPartGallery w:val="Page Numbers (Bottom of Page)"/>
          <w:docPartUnique/>
        </w:docPartObj>
      </w:sdtPr>
      <w:sdtEndPr>
        <w:rPr>
          <w:i/>
          <w:noProof/>
          <w:sz w:val="18"/>
          <w:szCs w:val="18"/>
        </w:rPr>
      </w:sdtEndPr>
      <w:sdtContent>
        <w:r w:rsidRPr="006929BC">
          <w:rPr>
            <w:rFonts w:ascii="Arial" w:hAnsi="Arial" w:cs="Arial"/>
            <w:color w:val="595959" w:themeColor="text1" w:themeTint="A6"/>
            <w:sz w:val="20"/>
            <w:szCs w:val="20"/>
          </w:rPr>
          <w:fldChar w:fldCharType="begin"/>
        </w:r>
        <w:r w:rsidRPr="006929BC">
          <w:rPr>
            <w:rFonts w:ascii="Arial" w:hAnsi="Arial" w:cs="Arial"/>
            <w:color w:val="595959" w:themeColor="text1" w:themeTint="A6"/>
            <w:sz w:val="20"/>
            <w:szCs w:val="20"/>
          </w:rPr>
          <w:instrText xml:space="preserve"> PAGE   \* MERGEFORMAT </w:instrText>
        </w:r>
        <w:r w:rsidRPr="006929BC">
          <w:rPr>
            <w:rFonts w:ascii="Arial" w:hAnsi="Arial" w:cs="Arial"/>
            <w:color w:val="595959" w:themeColor="text1" w:themeTint="A6"/>
            <w:sz w:val="20"/>
            <w:szCs w:val="20"/>
          </w:rPr>
          <w:fldChar w:fldCharType="separate"/>
        </w:r>
        <w:r>
          <w:rPr>
            <w:rFonts w:ascii="Arial" w:hAnsi="Arial" w:cs="Arial"/>
            <w:noProof/>
            <w:color w:val="595959" w:themeColor="text1" w:themeTint="A6"/>
            <w:sz w:val="20"/>
            <w:szCs w:val="20"/>
          </w:rPr>
          <w:t>1</w:t>
        </w:r>
        <w:r w:rsidRPr="006929BC">
          <w:rPr>
            <w:rFonts w:ascii="Arial" w:hAnsi="Arial" w:cs="Arial"/>
            <w:noProof/>
            <w:color w:val="595959" w:themeColor="text1" w:themeTint="A6"/>
            <w:sz w:val="20"/>
            <w:szCs w:val="20"/>
          </w:rPr>
          <w:fldChar w:fldCharType="end"/>
        </w:r>
        <w:r>
          <w:rPr>
            <w:rFonts w:ascii="Arial" w:hAnsi="Arial" w:cs="Arial"/>
            <w:noProof/>
            <w:color w:val="595959" w:themeColor="text1" w:themeTint="A6"/>
            <w:sz w:val="20"/>
            <w:szCs w:val="20"/>
          </w:rPr>
          <w:br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1D8C0F" w14:textId="77777777" w:rsidR="00D923E2" w:rsidRDefault="00D923E2" w:rsidP="008968D2">
      <w:pPr>
        <w:spacing w:after="0" w:line="240" w:lineRule="auto"/>
      </w:pPr>
      <w:r>
        <w:separator/>
      </w:r>
    </w:p>
  </w:footnote>
  <w:footnote w:type="continuationSeparator" w:id="0">
    <w:p w14:paraId="369980E4" w14:textId="77777777" w:rsidR="00D923E2" w:rsidRDefault="00D923E2" w:rsidP="008968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6D6B45" w14:textId="77777777" w:rsidR="009D6C67" w:rsidRDefault="00D923E2">
    <w:pPr>
      <w:pStyle w:val="Header"/>
    </w:pPr>
    <w:r>
      <w:rPr>
        <w:noProof/>
      </w:rPr>
      <w:pict w14:anchorId="7517586D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078725775" o:spid="_x0000_s1032" type="#_x0000_t136" style="position:absolute;margin-left:0;margin-top:0;width:397.7pt;height:238.6pt;rotation:315;z-index:-251658752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DRAFT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9A6A0C"/>
    <w:multiLevelType w:val="hybridMultilevel"/>
    <w:tmpl w:val="4F1A2F2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B224FEB"/>
    <w:multiLevelType w:val="hybridMultilevel"/>
    <w:tmpl w:val="5B7C281A"/>
    <w:lvl w:ilvl="0" w:tplc="F13AC194">
      <w:start w:val="1"/>
      <w:numFmt w:val="bullet"/>
      <w:pStyle w:val="ListOfBlocks1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8EB4F124">
      <w:start w:val="1"/>
      <w:numFmt w:val="bullet"/>
      <w:pStyle w:val="ListOfBlocks2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321A654A">
      <w:start w:val="1"/>
      <w:numFmt w:val="bullet"/>
      <w:pStyle w:val="ListOfBlocks3"/>
      <w:lvlText w:val=""/>
      <w:lvlJc w:val="left"/>
      <w:pPr>
        <w:ind w:left="1800" w:hanging="360"/>
      </w:pPr>
      <w:rPr>
        <w:rFonts w:ascii="Symbol" w:hAnsi="Symbol" w:hint="default"/>
      </w:rPr>
    </w:lvl>
    <w:lvl w:ilvl="3" w:tplc="FB2C7C6E">
      <w:start w:val="1"/>
      <w:numFmt w:val="bullet"/>
      <w:pStyle w:val="ListOfBlocks4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9754207E">
      <w:start w:val="1"/>
      <w:numFmt w:val="bullet"/>
      <w:pStyle w:val="ListOfBlocks5"/>
      <w:lvlText w:val=""/>
      <w:lvlJc w:val="left"/>
      <w:pPr>
        <w:ind w:left="3240" w:hanging="360"/>
      </w:pPr>
      <w:rPr>
        <w:rFonts w:ascii="Symbol" w:hAnsi="Symbol" w:hint="default"/>
      </w:rPr>
    </w:lvl>
    <w:lvl w:ilvl="5" w:tplc="3220497C">
      <w:start w:val="1"/>
      <w:numFmt w:val="bullet"/>
      <w:pStyle w:val="ListOfBlocks6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attachedTemplate r:id="rId1"/>
  <w:defaultTabStop w:val="720"/>
  <w:evenAndOddHeaders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NDYyNzEzMTY2NTA1N7ZQ0lEKTi0uzszPAymwrAUAXiuXUSwAAAA="/>
  </w:docVars>
  <w:rsids>
    <w:rsidRoot w:val="00514BFB"/>
    <w:rsid w:val="000036DE"/>
    <w:rsid w:val="00011F92"/>
    <w:rsid w:val="0001494C"/>
    <w:rsid w:val="00017B14"/>
    <w:rsid w:val="0002664C"/>
    <w:rsid w:val="00036F28"/>
    <w:rsid w:val="00040D31"/>
    <w:rsid w:val="00042FD9"/>
    <w:rsid w:val="000448D6"/>
    <w:rsid w:val="00050A82"/>
    <w:rsid w:val="00057EBF"/>
    <w:rsid w:val="0006009C"/>
    <w:rsid w:val="00075AE2"/>
    <w:rsid w:val="00092010"/>
    <w:rsid w:val="000A47F5"/>
    <w:rsid w:val="000A4BF6"/>
    <w:rsid w:val="000B353B"/>
    <w:rsid w:val="000B48A5"/>
    <w:rsid w:val="000C47BB"/>
    <w:rsid w:val="000C6FDE"/>
    <w:rsid w:val="000E02A9"/>
    <w:rsid w:val="000E0659"/>
    <w:rsid w:val="000E7E0A"/>
    <w:rsid w:val="000F2302"/>
    <w:rsid w:val="000F263C"/>
    <w:rsid w:val="000F6FB1"/>
    <w:rsid w:val="00105AEF"/>
    <w:rsid w:val="001061C8"/>
    <w:rsid w:val="00120E05"/>
    <w:rsid w:val="00122E8D"/>
    <w:rsid w:val="00126596"/>
    <w:rsid w:val="00133711"/>
    <w:rsid w:val="001366AB"/>
    <w:rsid w:val="0014769E"/>
    <w:rsid w:val="001506D8"/>
    <w:rsid w:val="0015277B"/>
    <w:rsid w:val="001577D7"/>
    <w:rsid w:val="001601AD"/>
    <w:rsid w:val="00162223"/>
    <w:rsid w:val="00164209"/>
    <w:rsid w:val="00171377"/>
    <w:rsid w:val="00184B3E"/>
    <w:rsid w:val="00197DB4"/>
    <w:rsid w:val="001A28B7"/>
    <w:rsid w:val="001A6D11"/>
    <w:rsid w:val="001B43A3"/>
    <w:rsid w:val="001D5980"/>
    <w:rsid w:val="001E2F99"/>
    <w:rsid w:val="0020037F"/>
    <w:rsid w:val="00201849"/>
    <w:rsid w:val="002043E0"/>
    <w:rsid w:val="00210C57"/>
    <w:rsid w:val="00215BDA"/>
    <w:rsid w:val="0022114B"/>
    <w:rsid w:val="0023424D"/>
    <w:rsid w:val="00236D77"/>
    <w:rsid w:val="0024162A"/>
    <w:rsid w:val="00242886"/>
    <w:rsid w:val="002439A6"/>
    <w:rsid w:val="00251FD4"/>
    <w:rsid w:val="002674BE"/>
    <w:rsid w:val="002707D5"/>
    <w:rsid w:val="002712C3"/>
    <w:rsid w:val="0027206A"/>
    <w:rsid w:val="002730ED"/>
    <w:rsid w:val="00274B3B"/>
    <w:rsid w:val="00277F3F"/>
    <w:rsid w:val="002806F1"/>
    <w:rsid w:val="002865D8"/>
    <w:rsid w:val="0029441F"/>
    <w:rsid w:val="002957E5"/>
    <w:rsid w:val="002A13D4"/>
    <w:rsid w:val="002A2A57"/>
    <w:rsid w:val="002A6E54"/>
    <w:rsid w:val="002D24E9"/>
    <w:rsid w:val="002D414D"/>
    <w:rsid w:val="002D471D"/>
    <w:rsid w:val="002D4F9B"/>
    <w:rsid w:val="002D79C1"/>
    <w:rsid w:val="002E4AE7"/>
    <w:rsid w:val="002E5F9C"/>
    <w:rsid w:val="002F5ED6"/>
    <w:rsid w:val="002F646B"/>
    <w:rsid w:val="00300389"/>
    <w:rsid w:val="00301378"/>
    <w:rsid w:val="00320DF4"/>
    <w:rsid w:val="00347CBF"/>
    <w:rsid w:val="00350428"/>
    <w:rsid w:val="00355BB5"/>
    <w:rsid w:val="00357674"/>
    <w:rsid w:val="0036205F"/>
    <w:rsid w:val="00363CCF"/>
    <w:rsid w:val="00377988"/>
    <w:rsid w:val="003819C9"/>
    <w:rsid w:val="0039451E"/>
    <w:rsid w:val="00394630"/>
    <w:rsid w:val="00396CA9"/>
    <w:rsid w:val="003A2063"/>
    <w:rsid w:val="003B1EB9"/>
    <w:rsid w:val="003B300A"/>
    <w:rsid w:val="003E1573"/>
    <w:rsid w:val="003F1C2A"/>
    <w:rsid w:val="003F5E6A"/>
    <w:rsid w:val="00403E07"/>
    <w:rsid w:val="00404525"/>
    <w:rsid w:val="00405FD4"/>
    <w:rsid w:val="004166CF"/>
    <w:rsid w:val="00422329"/>
    <w:rsid w:val="004250C5"/>
    <w:rsid w:val="004253F9"/>
    <w:rsid w:val="00427778"/>
    <w:rsid w:val="00442E88"/>
    <w:rsid w:val="004543F1"/>
    <w:rsid w:val="00457138"/>
    <w:rsid w:val="004578F9"/>
    <w:rsid w:val="00471192"/>
    <w:rsid w:val="0047435C"/>
    <w:rsid w:val="00477703"/>
    <w:rsid w:val="00482123"/>
    <w:rsid w:val="004842B8"/>
    <w:rsid w:val="00485258"/>
    <w:rsid w:val="0049359A"/>
    <w:rsid w:val="0049392E"/>
    <w:rsid w:val="00495015"/>
    <w:rsid w:val="004A2ACE"/>
    <w:rsid w:val="004A4DE1"/>
    <w:rsid w:val="004A5E3D"/>
    <w:rsid w:val="004B1B12"/>
    <w:rsid w:val="004B2879"/>
    <w:rsid w:val="004B3ECD"/>
    <w:rsid w:val="004C2DA3"/>
    <w:rsid w:val="004C71B1"/>
    <w:rsid w:val="004C729A"/>
    <w:rsid w:val="004D156D"/>
    <w:rsid w:val="004D41A3"/>
    <w:rsid w:val="004D5E12"/>
    <w:rsid w:val="004E0A20"/>
    <w:rsid w:val="004E466C"/>
    <w:rsid w:val="004F53B5"/>
    <w:rsid w:val="004F6513"/>
    <w:rsid w:val="005005F9"/>
    <w:rsid w:val="00510C08"/>
    <w:rsid w:val="00514BFB"/>
    <w:rsid w:val="00530DB0"/>
    <w:rsid w:val="0053729C"/>
    <w:rsid w:val="00546419"/>
    <w:rsid w:val="00576E2E"/>
    <w:rsid w:val="00577157"/>
    <w:rsid w:val="00584D24"/>
    <w:rsid w:val="00593BA7"/>
    <w:rsid w:val="00597657"/>
    <w:rsid w:val="005A0488"/>
    <w:rsid w:val="005A0F7B"/>
    <w:rsid w:val="005A7240"/>
    <w:rsid w:val="005D40E5"/>
    <w:rsid w:val="005E2F6A"/>
    <w:rsid w:val="00603D29"/>
    <w:rsid w:val="00610410"/>
    <w:rsid w:val="006126DF"/>
    <w:rsid w:val="00612F37"/>
    <w:rsid w:val="0061575B"/>
    <w:rsid w:val="00615B22"/>
    <w:rsid w:val="0062614B"/>
    <w:rsid w:val="00632BFE"/>
    <w:rsid w:val="00636649"/>
    <w:rsid w:val="00655ADD"/>
    <w:rsid w:val="0065728A"/>
    <w:rsid w:val="006728CF"/>
    <w:rsid w:val="00673B16"/>
    <w:rsid w:val="006837D7"/>
    <w:rsid w:val="00690929"/>
    <w:rsid w:val="00691299"/>
    <w:rsid w:val="006929BC"/>
    <w:rsid w:val="006A00AF"/>
    <w:rsid w:val="006A23B5"/>
    <w:rsid w:val="006A7930"/>
    <w:rsid w:val="006C06DC"/>
    <w:rsid w:val="006D10FB"/>
    <w:rsid w:val="006E4B1D"/>
    <w:rsid w:val="006F4E22"/>
    <w:rsid w:val="006F5D02"/>
    <w:rsid w:val="007049A7"/>
    <w:rsid w:val="00712F22"/>
    <w:rsid w:val="007204F4"/>
    <w:rsid w:val="00723E5D"/>
    <w:rsid w:val="007306B9"/>
    <w:rsid w:val="00730AA4"/>
    <w:rsid w:val="00734135"/>
    <w:rsid w:val="00735F9E"/>
    <w:rsid w:val="0074038A"/>
    <w:rsid w:val="007567C5"/>
    <w:rsid w:val="00756BB6"/>
    <w:rsid w:val="00766E7A"/>
    <w:rsid w:val="00767060"/>
    <w:rsid w:val="0077138C"/>
    <w:rsid w:val="0078702C"/>
    <w:rsid w:val="007910B9"/>
    <w:rsid w:val="00795929"/>
    <w:rsid w:val="00796B02"/>
    <w:rsid w:val="007A44B2"/>
    <w:rsid w:val="007A7D3C"/>
    <w:rsid w:val="007C1B7B"/>
    <w:rsid w:val="007D2C40"/>
    <w:rsid w:val="007D389B"/>
    <w:rsid w:val="007E04B1"/>
    <w:rsid w:val="007E5770"/>
    <w:rsid w:val="007F675E"/>
    <w:rsid w:val="008001DE"/>
    <w:rsid w:val="00812116"/>
    <w:rsid w:val="00813366"/>
    <w:rsid w:val="008145F6"/>
    <w:rsid w:val="00824AD4"/>
    <w:rsid w:val="00854109"/>
    <w:rsid w:val="00854390"/>
    <w:rsid w:val="00870A5E"/>
    <w:rsid w:val="0087102C"/>
    <w:rsid w:val="0087147A"/>
    <w:rsid w:val="0088326A"/>
    <w:rsid w:val="00884BED"/>
    <w:rsid w:val="008862AF"/>
    <w:rsid w:val="00886794"/>
    <w:rsid w:val="00887292"/>
    <w:rsid w:val="00893D25"/>
    <w:rsid w:val="008968D2"/>
    <w:rsid w:val="008A2070"/>
    <w:rsid w:val="008A5422"/>
    <w:rsid w:val="008A6C5B"/>
    <w:rsid w:val="008B3F69"/>
    <w:rsid w:val="008C5F4C"/>
    <w:rsid w:val="008C647D"/>
    <w:rsid w:val="008C6A2D"/>
    <w:rsid w:val="008C7CF9"/>
    <w:rsid w:val="008D19DA"/>
    <w:rsid w:val="008D44F0"/>
    <w:rsid w:val="008F0CB6"/>
    <w:rsid w:val="008F1CF8"/>
    <w:rsid w:val="008F3846"/>
    <w:rsid w:val="008F52E4"/>
    <w:rsid w:val="008F53DC"/>
    <w:rsid w:val="008F76D7"/>
    <w:rsid w:val="00903593"/>
    <w:rsid w:val="00905668"/>
    <w:rsid w:val="00911E69"/>
    <w:rsid w:val="009139D8"/>
    <w:rsid w:val="00921A0C"/>
    <w:rsid w:val="0092449C"/>
    <w:rsid w:val="009268D2"/>
    <w:rsid w:val="00940066"/>
    <w:rsid w:val="00944E06"/>
    <w:rsid w:val="0095455F"/>
    <w:rsid w:val="009546FB"/>
    <w:rsid w:val="00954AC1"/>
    <w:rsid w:val="00955301"/>
    <w:rsid w:val="0096002B"/>
    <w:rsid w:val="0096651E"/>
    <w:rsid w:val="009762DC"/>
    <w:rsid w:val="009A0681"/>
    <w:rsid w:val="009A60EA"/>
    <w:rsid w:val="009B2F03"/>
    <w:rsid w:val="009C239C"/>
    <w:rsid w:val="009C4F1A"/>
    <w:rsid w:val="009C76C9"/>
    <w:rsid w:val="009D52C5"/>
    <w:rsid w:val="009D6C67"/>
    <w:rsid w:val="009E3E39"/>
    <w:rsid w:val="009E7456"/>
    <w:rsid w:val="009F0CC9"/>
    <w:rsid w:val="009F248C"/>
    <w:rsid w:val="009F5EF4"/>
    <w:rsid w:val="00A20A28"/>
    <w:rsid w:val="00A338AF"/>
    <w:rsid w:val="00A43A07"/>
    <w:rsid w:val="00A448C3"/>
    <w:rsid w:val="00A655F8"/>
    <w:rsid w:val="00A65BF1"/>
    <w:rsid w:val="00A70528"/>
    <w:rsid w:val="00A70A34"/>
    <w:rsid w:val="00A75EEC"/>
    <w:rsid w:val="00A82F02"/>
    <w:rsid w:val="00A85F0C"/>
    <w:rsid w:val="00A91FE7"/>
    <w:rsid w:val="00AB4A0A"/>
    <w:rsid w:val="00AB7F23"/>
    <w:rsid w:val="00AC0D35"/>
    <w:rsid w:val="00AE206D"/>
    <w:rsid w:val="00AE7B16"/>
    <w:rsid w:val="00AF092E"/>
    <w:rsid w:val="00AF327E"/>
    <w:rsid w:val="00AF7172"/>
    <w:rsid w:val="00B258C1"/>
    <w:rsid w:val="00B32F3F"/>
    <w:rsid w:val="00B40F60"/>
    <w:rsid w:val="00B41D69"/>
    <w:rsid w:val="00B66380"/>
    <w:rsid w:val="00B67993"/>
    <w:rsid w:val="00B7052C"/>
    <w:rsid w:val="00B7095E"/>
    <w:rsid w:val="00B84DE1"/>
    <w:rsid w:val="00B9238F"/>
    <w:rsid w:val="00B931BC"/>
    <w:rsid w:val="00B934EC"/>
    <w:rsid w:val="00BB3CC6"/>
    <w:rsid w:val="00BD1112"/>
    <w:rsid w:val="00BF1DD9"/>
    <w:rsid w:val="00BF4FD9"/>
    <w:rsid w:val="00C01174"/>
    <w:rsid w:val="00C02D0B"/>
    <w:rsid w:val="00C12E41"/>
    <w:rsid w:val="00C1348B"/>
    <w:rsid w:val="00C2326E"/>
    <w:rsid w:val="00C437E7"/>
    <w:rsid w:val="00C45EFD"/>
    <w:rsid w:val="00C55AC0"/>
    <w:rsid w:val="00C562D4"/>
    <w:rsid w:val="00C564C4"/>
    <w:rsid w:val="00C66402"/>
    <w:rsid w:val="00C707F9"/>
    <w:rsid w:val="00C750E7"/>
    <w:rsid w:val="00C8148F"/>
    <w:rsid w:val="00C817CF"/>
    <w:rsid w:val="00C923F9"/>
    <w:rsid w:val="00C92446"/>
    <w:rsid w:val="00C9474E"/>
    <w:rsid w:val="00C97F67"/>
    <w:rsid w:val="00CA7447"/>
    <w:rsid w:val="00CB09BC"/>
    <w:rsid w:val="00CB0F8E"/>
    <w:rsid w:val="00CB76AD"/>
    <w:rsid w:val="00CC2377"/>
    <w:rsid w:val="00CC3C59"/>
    <w:rsid w:val="00CD68F4"/>
    <w:rsid w:val="00CD7AF8"/>
    <w:rsid w:val="00CE3A2F"/>
    <w:rsid w:val="00CE3ABF"/>
    <w:rsid w:val="00CF6DDF"/>
    <w:rsid w:val="00D016B5"/>
    <w:rsid w:val="00D02239"/>
    <w:rsid w:val="00D02DF5"/>
    <w:rsid w:val="00D06C9B"/>
    <w:rsid w:val="00D117AF"/>
    <w:rsid w:val="00D14283"/>
    <w:rsid w:val="00D2389F"/>
    <w:rsid w:val="00D24ABA"/>
    <w:rsid w:val="00D45245"/>
    <w:rsid w:val="00D45E12"/>
    <w:rsid w:val="00D50062"/>
    <w:rsid w:val="00D51C7C"/>
    <w:rsid w:val="00D5388D"/>
    <w:rsid w:val="00D55A83"/>
    <w:rsid w:val="00D63A4D"/>
    <w:rsid w:val="00D713A5"/>
    <w:rsid w:val="00D7526D"/>
    <w:rsid w:val="00D80EB9"/>
    <w:rsid w:val="00D923E2"/>
    <w:rsid w:val="00D9583A"/>
    <w:rsid w:val="00DA69F6"/>
    <w:rsid w:val="00DC26FA"/>
    <w:rsid w:val="00DC4B20"/>
    <w:rsid w:val="00DE0348"/>
    <w:rsid w:val="00DE0AC5"/>
    <w:rsid w:val="00DE3D7F"/>
    <w:rsid w:val="00DF16B4"/>
    <w:rsid w:val="00DF16E6"/>
    <w:rsid w:val="00DF55D0"/>
    <w:rsid w:val="00DF7159"/>
    <w:rsid w:val="00DF7FA5"/>
    <w:rsid w:val="00E00D27"/>
    <w:rsid w:val="00E05AAB"/>
    <w:rsid w:val="00E05FA5"/>
    <w:rsid w:val="00E17439"/>
    <w:rsid w:val="00E26879"/>
    <w:rsid w:val="00E26FE5"/>
    <w:rsid w:val="00E27F09"/>
    <w:rsid w:val="00E37127"/>
    <w:rsid w:val="00E41002"/>
    <w:rsid w:val="00E47A6E"/>
    <w:rsid w:val="00E540E4"/>
    <w:rsid w:val="00E56510"/>
    <w:rsid w:val="00E60AAB"/>
    <w:rsid w:val="00E6180F"/>
    <w:rsid w:val="00E61D40"/>
    <w:rsid w:val="00E67BFB"/>
    <w:rsid w:val="00E82C7D"/>
    <w:rsid w:val="00E830BA"/>
    <w:rsid w:val="00E84D40"/>
    <w:rsid w:val="00E90746"/>
    <w:rsid w:val="00E92033"/>
    <w:rsid w:val="00EA5C03"/>
    <w:rsid w:val="00EA640E"/>
    <w:rsid w:val="00EA6644"/>
    <w:rsid w:val="00EB381A"/>
    <w:rsid w:val="00EB6243"/>
    <w:rsid w:val="00ED2DA7"/>
    <w:rsid w:val="00ED347B"/>
    <w:rsid w:val="00ED3B7C"/>
    <w:rsid w:val="00ED6DCC"/>
    <w:rsid w:val="00EE20E3"/>
    <w:rsid w:val="00EE5260"/>
    <w:rsid w:val="00EF0E98"/>
    <w:rsid w:val="00EF18AE"/>
    <w:rsid w:val="00EF2609"/>
    <w:rsid w:val="00EF3503"/>
    <w:rsid w:val="00F01188"/>
    <w:rsid w:val="00F0164D"/>
    <w:rsid w:val="00F01F0D"/>
    <w:rsid w:val="00F21E76"/>
    <w:rsid w:val="00F23B8F"/>
    <w:rsid w:val="00F254E3"/>
    <w:rsid w:val="00F57308"/>
    <w:rsid w:val="00F76EBB"/>
    <w:rsid w:val="00F77ACD"/>
    <w:rsid w:val="00F82857"/>
    <w:rsid w:val="00F862B2"/>
    <w:rsid w:val="00F90AC6"/>
    <w:rsid w:val="00F961BE"/>
    <w:rsid w:val="00FA6464"/>
    <w:rsid w:val="00FA7327"/>
    <w:rsid w:val="00FA7841"/>
    <w:rsid w:val="00FA7EBE"/>
    <w:rsid w:val="00FB261F"/>
    <w:rsid w:val="00FB31D8"/>
    <w:rsid w:val="00FB6DCC"/>
    <w:rsid w:val="00FB7B8E"/>
    <w:rsid w:val="00FD35C7"/>
    <w:rsid w:val="00FE36A4"/>
    <w:rsid w:val="00FE5C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490D27A"/>
  <w15:docId w15:val="{BD2166C4-DEDE-43FD-98A1-E0E72AABC9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5388D"/>
  </w:style>
  <w:style w:type="paragraph" w:styleId="Heading1">
    <w:name w:val="heading 1"/>
    <w:basedOn w:val="Normal"/>
    <w:next w:val="Normal"/>
    <w:link w:val="Heading1Char"/>
    <w:uiPriority w:val="9"/>
    <w:qFormat/>
    <w:rsid w:val="00530DB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A2AC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A2AC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hapterTitle">
    <w:name w:val="ChapterTitle"/>
    <w:basedOn w:val="Heading1"/>
    <w:link w:val="ChapterTitleChar"/>
    <w:qFormat/>
    <w:rsid w:val="00394630"/>
    <w:pPr>
      <w:spacing w:before="240" w:after="360"/>
    </w:pPr>
    <w:rPr>
      <w:rFonts w:ascii="Arial" w:hAnsi="Arial"/>
      <w:color w:val="auto"/>
      <w:sz w:val="36"/>
    </w:rPr>
  </w:style>
  <w:style w:type="paragraph" w:customStyle="1" w:styleId="BlockTitle">
    <w:name w:val="BlockTitle"/>
    <w:basedOn w:val="ChapterTitle"/>
    <w:link w:val="BlockTitleChar"/>
    <w:qFormat/>
    <w:rsid w:val="004D41A3"/>
    <w:pPr>
      <w:spacing w:before="480" w:after="120" w:line="240" w:lineRule="auto"/>
    </w:pPr>
    <w:rPr>
      <w:rFonts w:ascii="Arial Narrow" w:hAnsi="Arial Narrow"/>
      <w:b w:val="0"/>
      <w:sz w:val="28"/>
    </w:rPr>
  </w:style>
  <w:style w:type="paragraph" w:customStyle="1" w:styleId="FirstLevelCategoryTitlePara">
    <w:name w:val="FirstLevelCategoryTitlePara"/>
    <w:basedOn w:val="CategoryTitlePara"/>
    <w:qFormat/>
    <w:rsid w:val="00FA7EBE"/>
    <w:pPr>
      <w:tabs>
        <w:tab w:val="left" w:pos="1588"/>
      </w:tabs>
    </w:pPr>
  </w:style>
  <w:style w:type="character" w:customStyle="1" w:styleId="Code1">
    <w:name w:val="Code1"/>
    <w:basedOn w:val="Code"/>
    <w:uiPriority w:val="1"/>
    <w:qFormat/>
    <w:rsid w:val="00F0164D"/>
    <w:rPr>
      <w:rFonts w:ascii="Arial" w:hAnsi="Arial"/>
      <w:b w:val="0"/>
      <w:color w:val="FFFFFF" w:themeColor="background1"/>
      <w:sz w:val="22"/>
      <w:bdr w:val="none" w:sz="0" w:space="0" w:color="auto"/>
      <w:shd w:val="clear" w:color="auto" w:fill="000000" w:themeFill="text1"/>
    </w:rPr>
  </w:style>
  <w:style w:type="character" w:customStyle="1" w:styleId="Code2">
    <w:name w:val="Code2"/>
    <w:basedOn w:val="Code1"/>
    <w:uiPriority w:val="1"/>
    <w:qFormat/>
    <w:rsid w:val="00DF16E6"/>
    <w:rPr>
      <w:rFonts w:ascii="Arial" w:hAnsi="Arial"/>
      <w:b/>
      <w:color w:val="auto"/>
      <w:sz w:val="20"/>
      <w:bdr w:val="none" w:sz="0" w:space="0" w:color="auto"/>
      <w:shd w:val="clear" w:color="auto" w:fill="auto"/>
    </w:rPr>
  </w:style>
  <w:style w:type="character" w:customStyle="1" w:styleId="Code3">
    <w:name w:val="Code3"/>
    <w:basedOn w:val="Code2"/>
    <w:uiPriority w:val="1"/>
    <w:qFormat/>
    <w:rsid w:val="002D414D"/>
    <w:rPr>
      <w:rFonts w:ascii="Arial" w:hAnsi="Arial"/>
      <w:b/>
      <w:color w:val="auto"/>
      <w:sz w:val="20"/>
      <w:bdr w:val="none" w:sz="0" w:space="0" w:color="auto"/>
      <w:shd w:val="clear" w:color="auto" w:fill="auto"/>
    </w:rPr>
  </w:style>
  <w:style w:type="character" w:customStyle="1" w:styleId="Code4">
    <w:name w:val="Code4"/>
    <w:basedOn w:val="Code3"/>
    <w:uiPriority w:val="1"/>
    <w:qFormat/>
    <w:rsid w:val="00F0164D"/>
    <w:rPr>
      <w:rFonts w:ascii="Arial" w:hAnsi="Arial"/>
      <w:b/>
      <w:color w:val="auto"/>
      <w:sz w:val="20"/>
      <w:bdr w:val="none" w:sz="0" w:space="0" w:color="auto"/>
      <w:shd w:val="clear" w:color="auto" w:fill="auto"/>
    </w:rPr>
  </w:style>
  <w:style w:type="character" w:customStyle="1" w:styleId="CategoryTitle">
    <w:name w:val="CategoryTitle"/>
    <w:basedOn w:val="DefaultParagraphFont"/>
    <w:uiPriority w:val="1"/>
    <w:qFormat/>
    <w:rsid w:val="000448D6"/>
    <w:rPr>
      <w:rFonts w:ascii="Arial" w:hAnsi="Arial"/>
      <w:b w:val="0"/>
      <w:color w:val="auto"/>
      <w:sz w:val="20"/>
    </w:rPr>
  </w:style>
  <w:style w:type="character" w:customStyle="1" w:styleId="CategoryTitle1">
    <w:name w:val="CategoryTitle1"/>
    <w:basedOn w:val="CategoryTitle"/>
    <w:uiPriority w:val="1"/>
    <w:qFormat/>
    <w:rsid w:val="000448D6"/>
    <w:rPr>
      <w:rFonts w:ascii="Arial" w:hAnsi="Arial"/>
      <w:b/>
      <w:color w:val="auto"/>
      <w:sz w:val="22"/>
    </w:rPr>
  </w:style>
  <w:style w:type="character" w:customStyle="1" w:styleId="CategoryTitle2">
    <w:name w:val="CategoryTitle2"/>
    <w:basedOn w:val="CategoryTitle1"/>
    <w:uiPriority w:val="1"/>
    <w:qFormat/>
    <w:rsid w:val="000448D6"/>
    <w:rPr>
      <w:rFonts w:ascii="Arial" w:hAnsi="Arial"/>
      <w:b/>
      <w:color w:val="auto"/>
      <w:sz w:val="20"/>
    </w:rPr>
  </w:style>
  <w:style w:type="character" w:customStyle="1" w:styleId="Code">
    <w:name w:val="Code"/>
    <w:basedOn w:val="DefaultParagraphFont"/>
    <w:uiPriority w:val="1"/>
    <w:qFormat/>
    <w:rsid w:val="00584D24"/>
    <w:rPr>
      <w:rFonts w:ascii="Arial" w:hAnsi="Arial"/>
      <w:b/>
      <w:color w:val="auto"/>
      <w:sz w:val="20"/>
      <w:bdr w:val="none" w:sz="0" w:space="0" w:color="auto"/>
      <w:shd w:val="clear" w:color="auto" w:fill="auto"/>
    </w:rPr>
  </w:style>
  <w:style w:type="character" w:customStyle="1" w:styleId="CategoryTitle3">
    <w:name w:val="CategoryTitle3"/>
    <w:basedOn w:val="CategoryTitle2"/>
    <w:uiPriority w:val="1"/>
    <w:qFormat/>
    <w:rsid w:val="000448D6"/>
    <w:rPr>
      <w:rFonts w:ascii="Arial" w:hAnsi="Arial"/>
      <w:b w:val="0"/>
      <w:color w:val="auto"/>
      <w:sz w:val="20"/>
    </w:rPr>
  </w:style>
  <w:style w:type="character" w:customStyle="1" w:styleId="CategoryTitle4">
    <w:name w:val="CategoryTitle4"/>
    <w:basedOn w:val="CategoryTitle3"/>
    <w:uiPriority w:val="1"/>
    <w:qFormat/>
    <w:rsid w:val="000448D6"/>
    <w:rPr>
      <w:rFonts w:ascii="Arial" w:hAnsi="Arial"/>
      <w:b w:val="0"/>
      <w:color w:val="auto"/>
      <w:sz w:val="20"/>
    </w:rPr>
  </w:style>
  <w:style w:type="paragraph" w:customStyle="1" w:styleId="ChapterText">
    <w:name w:val="ChapterText"/>
    <w:basedOn w:val="Heading1"/>
    <w:link w:val="ChapterTextChar"/>
    <w:qFormat/>
    <w:rsid w:val="000A4BF6"/>
    <w:pPr>
      <w:pageBreakBefore/>
      <w:pBdr>
        <w:bottom w:val="single" w:sz="4" w:space="1" w:color="auto"/>
      </w:pBdr>
      <w:spacing w:before="240" w:line="240" w:lineRule="auto"/>
    </w:pPr>
    <w:rPr>
      <w:rFonts w:ascii="Arial" w:hAnsi="Arial"/>
      <w:color w:val="auto"/>
      <w:sz w:val="36"/>
    </w:rPr>
  </w:style>
  <w:style w:type="character" w:customStyle="1" w:styleId="Heading1Char">
    <w:name w:val="Heading 1 Char"/>
    <w:basedOn w:val="DefaultParagraphFont"/>
    <w:link w:val="Heading1"/>
    <w:uiPriority w:val="9"/>
    <w:rsid w:val="00530DB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customStyle="1" w:styleId="BlockTitleCode">
    <w:name w:val="BlockTitleCode"/>
    <w:basedOn w:val="BlockTitle"/>
    <w:link w:val="BlockTitleCodeChar"/>
    <w:qFormat/>
    <w:rsid w:val="00C437E7"/>
    <w:pPr>
      <w:spacing w:before="0" w:after="360"/>
    </w:pPr>
  </w:style>
  <w:style w:type="character" w:customStyle="1" w:styleId="ChapterTextChar">
    <w:name w:val="ChapterText Char"/>
    <w:basedOn w:val="Heading1Char"/>
    <w:link w:val="ChapterText"/>
    <w:rsid w:val="000A4BF6"/>
    <w:rPr>
      <w:rFonts w:ascii="Arial" w:eastAsiaTheme="majorEastAsia" w:hAnsi="Arial" w:cstheme="majorBidi"/>
      <w:b/>
      <w:bCs/>
      <w:color w:val="365F91" w:themeColor="accent1" w:themeShade="BF"/>
      <w:sz w:val="36"/>
      <w:szCs w:val="28"/>
    </w:rPr>
  </w:style>
  <w:style w:type="character" w:customStyle="1" w:styleId="ChapterTitleChar">
    <w:name w:val="ChapterTitle Char"/>
    <w:basedOn w:val="DefaultParagraphFont"/>
    <w:link w:val="ChapterTitle"/>
    <w:rsid w:val="00394630"/>
    <w:rPr>
      <w:rFonts w:ascii="Arial" w:eastAsiaTheme="majorEastAsia" w:hAnsi="Arial" w:cstheme="majorBidi"/>
      <w:b/>
      <w:bCs/>
      <w:sz w:val="36"/>
      <w:szCs w:val="28"/>
    </w:rPr>
  </w:style>
  <w:style w:type="character" w:customStyle="1" w:styleId="BlockTitleChar">
    <w:name w:val="BlockTitle Char"/>
    <w:basedOn w:val="ChapterTitleChar"/>
    <w:link w:val="BlockTitle"/>
    <w:rsid w:val="004D41A3"/>
    <w:rPr>
      <w:rFonts w:ascii="Arial Narrow" w:eastAsiaTheme="majorEastAsia" w:hAnsi="Arial Narrow" w:cstheme="majorBidi"/>
      <w:b w:val="0"/>
      <w:bCs/>
      <w:sz w:val="28"/>
      <w:szCs w:val="28"/>
    </w:rPr>
  </w:style>
  <w:style w:type="paragraph" w:customStyle="1" w:styleId="CategoryDefinition">
    <w:name w:val="CategoryDefinition"/>
    <w:basedOn w:val="ChOrBlockDefinition"/>
    <w:qFormat/>
    <w:rsid w:val="002806F1"/>
    <w:pPr>
      <w:spacing w:after="120"/>
      <w:ind w:left="1584"/>
    </w:pPr>
  </w:style>
  <w:style w:type="character" w:customStyle="1" w:styleId="BlockTitleCodeChar">
    <w:name w:val="BlockTitleCode Char"/>
    <w:basedOn w:val="BlockTitleChar"/>
    <w:link w:val="BlockTitleCode"/>
    <w:rsid w:val="00C437E7"/>
    <w:rPr>
      <w:rFonts w:ascii="Arial" w:eastAsiaTheme="majorEastAsia" w:hAnsi="Arial" w:cstheme="majorBidi"/>
      <w:b w:val="0"/>
      <w:bCs/>
      <w:sz w:val="28"/>
      <w:szCs w:val="28"/>
    </w:rPr>
  </w:style>
  <w:style w:type="paragraph" w:customStyle="1" w:styleId="CategoryTitlePara">
    <w:name w:val="CategoryTitlePara"/>
    <w:basedOn w:val="Normal"/>
    <w:qFormat/>
    <w:rsid w:val="002806F1"/>
    <w:pPr>
      <w:keepNext/>
      <w:keepLines/>
      <w:spacing w:before="120" w:after="80" w:line="240" w:lineRule="auto"/>
      <w:ind w:left="1584" w:hanging="1584"/>
    </w:pPr>
  </w:style>
  <w:style w:type="paragraph" w:styleId="Header">
    <w:name w:val="header"/>
    <w:basedOn w:val="Normal"/>
    <w:link w:val="HeaderChar"/>
    <w:uiPriority w:val="99"/>
    <w:unhideWhenUsed/>
    <w:rsid w:val="00F862B2"/>
    <w:pPr>
      <w:tabs>
        <w:tab w:val="center" w:pos="4680"/>
        <w:tab w:val="right" w:pos="9360"/>
      </w:tabs>
      <w:spacing w:after="0" w:line="240" w:lineRule="auto"/>
    </w:pPr>
    <w:rPr>
      <w:rFonts w:ascii="Arial" w:hAnsi="Arial"/>
      <w:sz w:val="20"/>
    </w:rPr>
  </w:style>
  <w:style w:type="character" w:customStyle="1" w:styleId="HeaderChar">
    <w:name w:val="Header Char"/>
    <w:basedOn w:val="DefaultParagraphFont"/>
    <w:link w:val="Header"/>
    <w:uiPriority w:val="99"/>
    <w:rsid w:val="00F862B2"/>
    <w:rPr>
      <w:rFonts w:ascii="Arial" w:hAnsi="Arial"/>
      <w:sz w:val="20"/>
    </w:rPr>
  </w:style>
  <w:style w:type="paragraph" w:styleId="Footer">
    <w:name w:val="footer"/>
    <w:basedOn w:val="Normal"/>
    <w:link w:val="FooterChar"/>
    <w:uiPriority w:val="99"/>
    <w:unhideWhenUsed/>
    <w:rsid w:val="008968D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968D2"/>
  </w:style>
  <w:style w:type="paragraph" w:styleId="BalloonText">
    <w:name w:val="Balloon Text"/>
    <w:basedOn w:val="Normal"/>
    <w:link w:val="BalloonTextChar"/>
    <w:uiPriority w:val="99"/>
    <w:semiHidden/>
    <w:unhideWhenUsed/>
    <w:rsid w:val="0042777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7778"/>
    <w:rPr>
      <w:rFonts w:ascii="Tahoma" w:hAnsi="Tahoma" w:cs="Tahoma"/>
      <w:sz w:val="16"/>
      <w:szCs w:val="16"/>
    </w:rPr>
  </w:style>
  <w:style w:type="paragraph" w:customStyle="1" w:styleId="ChOrBlockDefinition">
    <w:name w:val="ChOrBlockDefinition"/>
    <w:basedOn w:val="Normal"/>
    <w:qFormat/>
    <w:rsid w:val="00B67993"/>
    <w:pPr>
      <w:keepNext/>
      <w:keepLines/>
      <w:jc w:val="both"/>
    </w:pPr>
    <w:rPr>
      <w:rFonts w:ascii="Arial" w:hAnsi="Arial"/>
      <w:sz w:val="20"/>
    </w:rPr>
  </w:style>
  <w:style w:type="paragraph" w:customStyle="1" w:styleId="ListTypePropertyFirstLine">
    <w:name w:val="ListTypePropertyFirstLine"/>
    <w:basedOn w:val="ChOrBlockListTypePropertyFirstLine"/>
    <w:qFormat/>
    <w:rsid w:val="00477703"/>
    <w:pPr>
      <w:tabs>
        <w:tab w:val="left" w:pos="3456"/>
      </w:tabs>
      <w:ind w:left="3960" w:hanging="2376"/>
    </w:pPr>
  </w:style>
  <w:style w:type="paragraph" w:customStyle="1" w:styleId="ChOrBlockListTypePropertyFirstLine">
    <w:name w:val="ChOrBlockListTypePropertyFirstLine"/>
    <w:basedOn w:val="CategoryTitlePara"/>
    <w:qFormat/>
    <w:rsid w:val="00477703"/>
    <w:pPr>
      <w:tabs>
        <w:tab w:val="left" w:pos="1872"/>
      </w:tabs>
      <w:spacing w:after="120"/>
      <w:ind w:left="2722" w:hanging="2722"/>
    </w:pPr>
    <w:rPr>
      <w:rFonts w:ascii="Arial" w:hAnsi="Arial"/>
      <w:sz w:val="20"/>
    </w:rPr>
  </w:style>
  <w:style w:type="paragraph" w:customStyle="1" w:styleId="ListTypeProperty">
    <w:name w:val="ListTypeProperty"/>
    <w:basedOn w:val="ChOrBlockListTypeProperty"/>
    <w:qFormat/>
    <w:rsid w:val="00477703"/>
    <w:pPr>
      <w:ind w:left="4018"/>
    </w:pPr>
  </w:style>
  <w:style w:type="paragraph" w:customStyle="1" w:styleId="ChOrBlockListTypeProperty">
    <w:name w:val="ChOrBlockListTypeProperty"/>
    <w:basedOn w:val="ChOrBlockListTypePropertyFirstLine"/>
    <w:qFormat/>
    <w:rsid w:val="00477703"/>
    <w:pPr>
      <w:ind w:left="2434" w:hanging="562"/>
    </w:pPr>
  </w:style>
  <w:style w:type="character" w:customStyle="1" w:styleId="ListTypePropertyFirstItem">
    <w:name w:val="ListTypePropertyFirstItem"/>
    <w:basedOn w:val="DefaultParagraphFont"/>
    <w:uiPriority w:val="1"/>
    <w:qFormat/>
    <w:rsid w:val="00442E88"/>
    <w:rPr>
      <w:rFonts w:ascii="Arial" w:hAnsi="Arial"/>
      <w:sz w:val="20"/>
    </w:rPr>
  </w:style>
  <w:style w:type="character" w:customStyle="1" w:styleId="ListTypePropertyTitle">
    <w:name w:val="ListTypePropertyTitle"/>
    <w:basedOn w:val="ChapterTitleChar"/>
    <w:uiPriority w:val="1"/>
    <w:qFormat/>
    <w:rsid w:val="002865D8"/>
    <w:rPr>
      <w:rFonts w:ascii="Arial" w:eastAsiaTheme="majorEastAsia" w:hAnsi="Arial" w:cstheme="majorBidi"/>
      <w:b/>
      <w:bCs/>
      <w:i/>
      <w:sz w:val="20"/>
      <w:szCs w:val="28"/>
    </w:rPr>
  </w:style>
  <w:style w:type="paragraph" w:customStyle="1" w:styleId="AllowPageChange">
    <w:name w:val="AllowPageChange"/>
    <w:basedOn w:val="Normal"/>
    <w:qFormat/>
    <w:rsid w:val="0088326A"/>
    <w:pPr>
      <w:widowControl w:val="0"/>
      <w:spacing w:after="0"/>
    </w:pPr>
    <w:rPr>
      <w:rFonts w:ascii="Arial" w:hAnsi="Arial"/>
      <w:sz w:val="2"/>
    </w:rPr>
  </w:style>
  <w:style w:type="table" w:styleId="TableGrid">
    <w:name w:val="Table Grid"/>
    <w:basedOn w:val="TableNormal"/>
    <w:uiPriority w:val="59"/>
    <w:rsid w:val="00251FD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ListOfBlocksTitle">
    <w:name w:val="ListOfBlocksTitle"/>
    <w:basedOn w:val="BlockTitle"/>
    <w:qFormat/>
    <w:rsid w:val="005E2F6A"/>
  </w:style>
  <w:style w:type="paragraph" w:customStyle="1" w:styleId="ListOfBlocks1">
    <w:name w:val="ListOfBlocks1"/>
    <w:basedOn w:val="ChOrBlockListTypePropertyFirstLine"/>
    <w:qFormat/>
    <w:rsid w:val="009268D2"/>
    <w:pPr>
      <w:keepNext w:val="0"/>
      <w:keepLines w:val="0"/>
      <w:numPr>
        <w:numId w:val="1"/>
      </w:numPr>
    </w:pPr>
  </w:style>
  <w:style w:type="paragraph" w:customStyle="1" w:styleId="ListOfBlocks2">
    <w:name w:val="ListOfBlocks2"/>
    <w:basedOn w:val="ListOfBlocks1"/>
    <w:qFormat/>
    <w:rsid w:val="0015277B"/>
    <w:pPr>
      <w:numPr>
        <w:ilvl w:val="1"/>
      </w:numPr>
      <w:ind w:left="720"/>
    </w:pPr>
  </w:style>
  <w:style w:type="paragraph" w:customStyle="1" w:styleId="ListOfBlocks3">
    <w:name w:val="ListOfBlocks3"/>
    <w:basedOn w:val="ListOfBlocks2"/>
    <w:qFormat/>
    <w:rsid w:val="0015277B"/>
    <w:pPr>
      <w:numPr>
        <w:ilvl w:val="2"/>
      </w:numPr>
      <w:ind w:left="1080"/>
    </w:pPr>
  </w:style>
  <w:style w:type="paragraph" w:customStyle="1" w:styleId="TopLevelListChapter">
    <w:name w:val="TopLevelListChapter"/>
    <w:basedOn w:val="Normal"/>
    <w:next w:val="TopLevelListBlock1"/>
    <w:qFormat/>
    <w:rsid w:val="00403E07"/>
    <w:pPr>
      <w:keepNext/>
      <w:spacing w:before="240"/>
    </w:pPr>
    <w:rPr>
      <w:rFonts w:ascii="Arial" w:hAnsi="Arial"/>
      <w:b/>
      <w:sz w:val="24"/>
    </w:rPr>
  </w:style>
  <w:style w:type="paragraph" w:customStyle="1" w:styleId="TopLevelListBlock1">
    <w:name w:val="TopLevelListBlock1"/>
    <w:basedOn w:val="Normal"/>
    <w:next w:val="TopLevelListCategory1"/>
    <w:qFormat/>
    <w:rsid w:val="00300389"/>
    <w:pPr>
      <w:keepNext/>
      <w:spacing w:before="120" w:after="80"/>
    </w:pPr>
    <w:rPr>
      <w:rFonts w:ascii="Arial" w:hAnsi="Arial"/>
      <w:b/>
      <w:sz w:val="20"/>
    </w:rPr>
  </w:style>
  <w:style w:type="paragraph" w:customStyle="1" w:styleId="TopLevelListCategory1">
    <w:name w:val="TopLevelListCategory1"/>
    <w:basedOn w:val="Normal"/>
    <w:qFormat/>
    <w:rsid w:val="00DF7159"/>
    <w:pPr>
      <w:spacing w:after="80"/>
      <w:ind w:left="284"/>
    </w:pPr>
    <w:rPr>
      <w:rFonts w:ascii="Arial" w:hAnsi="Arial"/>
      <w:sz w:val="20"/>
    </w:rPr>
  </w:style>
  <w:style w:type="paragraph" w:customStyle="1" w:styleId="TopLevelListBlock2">
    <w:name w:val="TopLevelListBlock2"/>
    <w:basedOn w:val="TopLevelListBlock1"/>
    <w:qFormat/>
    <w:rsid w:val="001506D8"/>
    <w:pPr>
      <w:ind w:left="284"/>
    </w:pPr>
  </w:style>
  <w:style w:type="paragraph" w:customStyle="1" w:styleId="TopLevelListBlock3">
    <w:name w:val="TopLevelListBlock3"/>
    <w:basedOn w:val="TopLevelListBlock2"/>
    <w:qFormat/>
    <w:rsid w:val="001506D8"/>
    <w:pPr>
      <w:ind w:left="567"/>
    </w:pPr>
  </w:style>
  <w:style w:type="paragraph" w:customStyle="1" w:styleId="TopLevelListBlock4">
    <w:name w:val="TopLevelListBlock4"/>
    <w:basedOn w:val="TopLevelListBlock3"/>
    <w:qFormat/>
    <w:rsid w:val="001506D8"/>
    <w:pPr>
      <w:ind w:left="851"/>
    </w:pPr>
  </w:style>
  <w:style w:type="paragraph" w:customStyle="1" w:styleId="TopLevelListBlock5">
    <w:name w:val="TopLevelListBlock5"/>
    <w:basedOn w:val="TopLevelListBlock4"/>
    <w:qFormat/>
    <w:rsid w:val="001506D8"/>
    <w:pPr>
      <w:ind w:left="1134"/>
    </w:pPr>
  </w:style>
  <w:style w:type="paragraph" w:customStyle="1" w:styleId="TopLevelListCategory2">
    <w:name w:val="TopLevelListCategory2"/>
    <w:basedOn w:val="TopLevelListCategory1"/>
    <w:qFormat/>
    <w:rsid w:val="00DF7159"/>
    <w:pPr>
      <w:ind w:left="567"/>
    </w:pPr>
  </w:style>
  <w:style w:type="paragraph" w:customStyle="1" w:styleId="TopLevelListCategory3">
    <w:name w:val="TopLevelListCategory3"/>
    <w:basedOn w:val="TopLevelListCategory2"/>
    <w:qFormat/>
    <w:rsid w:val="00DF7159"/>
    <w:pPr>
      <w:ind w:left="851"/>
    </w:pPr>
  </w:style>
  <w:style w:type="paragraph" w:customStyle="1" w:styleId="TopLevelListCategory4">
    <w:name w:val="TopLevelListCategory4"/>
    <w:basedOn w:val="TopLevelListCategory3"/>
    <w:qFormat/>
    <w:rsid w:val="00921A0C"/>
    <w:pPr>
      <w:ind w:left="1134"/>
    </w:pPr>
  </w:style>
  <w:style w:type="paragraph" w:customStyle="1" w:styleId="TopLevelListCategory5">
    <w:name w:val="TopLevelListCategory5"/>
    <w:basedOn w:val="TopLevelListCategory4"/>
    <w:qFormat/>
    <w:rsid w:val="00921A0C"/>
    <w:pPr>
      <w:ind w:left="1418"/>
    </w:pPr>
  </w:style>
  <w:style w:type="character" w:customStyle="1" w:styleId="Superscript">
    <w:name w:val="Superscript"/>
    <w:basedOn w:val="DefaultParagraphFont"/>
    <w:uiPriority w:val="1"/>
    <w:qFormat/>
    <w:rsid w:val="00887292"/>
    <w:rPr>
      <w:rFonts w:ascii="Arial" w:hAnsi="Arial"/>
      <w:sz w:val="20"/>
      <w:vertAlign w:val="superscript"/>
    </w:rPr>
  </w:style>
  <w:style w:type="character" w:customStyle="1" w:styleId="Subscript">
    <w:name w:val="Subscript"/>
    <w:basedOn w:val="DefaultParagraphFont"/>
    <w:uiPriority w:val="1"/>
    <w:qFormat/>
    <w:rsid w:val="00ED3B7C"/>
    <w:rPr>
      <w:i w:val="0"/>
      <w:iCs w:val="0"/>
      <w:vertAlign w:val="subscript"/>
    </w:rPr>
  </w:style>
  <w:style w:type="paragraph" w:customStyle="1" w:styleId="TMCategorySubTitle">
    <w:name w:val="TMCategorySubTitle"/>
    <w:basedOn w:val="CategoryTitlePara"/>
    <w:qFormat/>
    <w:rsid w:val="00377988"/>
    <w:pPr>
      <w:ind w:left="3176"/>
    </w:pPr>
    <w:rPr>
      <w:rFonts w:ascii="Arial" w:hAnsi="Arial"/>
      <w:sz w:val="18"/>
    </w:rPr>
  </w:style>
  <w:style w:type="paragraph" w:customStyle="1" w:styleId="TMBlockSubTitle">
    <w:name w:val="TMBlockSubTitle"/>
    <w:basedOn w:val="TMCategorySubTitle"/>
    <w:qFormat/>
    <w:rsid w:val="00597657"/>
    <w:pPr>
      <w:spacing w:after="0"/>
      <w:ind w:left="1588"/>
    </w:pPr>
    <w:rPr>
      <w:rFonts w:asciiTheme="minorHAnsi" w:hAnsiTheme="minorHAnsi"/>
      <w:sz w:val="22"/>
    </w:rPr>
  </w:style>
  <w:style w:type="paragraph" w:customStyle="1" w:styleId="BlockTitleWithSubtitle">
    <w:name w:val="BlockTitleWithSubtitle"/>
    <w:basedOn w:val="BlockTitle"/>
    <w:link w:val="BlockTitleWithSubtitleChar"/>
    <w:qFormat/>
    <w:rsid w:val="004C2DA3"/>
    <w:pPr>
      <w:spacing w:after="0"/>
    </w:pPr>
  </w:style>
  <w:style w:type="character" w:customStyle="1" w:styleId="BlockTitleWithSubtitleChar">
    <w:name w:val="BlockTitleWithSubtitle Char"/>
    <w:basedOn w:val="BlockTitleChar"/>
    <w:link w:val="BlockTitleWithSubtitle"/>
    <w:rsid w:val="0061575B"/>
    <w:rPr>
      <w:rFonts w:ascii="Arial" w:eastAsiaTheme="majorEastAsia" w:hAnsi="Arial" w:cstheme="majorBidi"/>
      <w:b w:val="0"/>
      <w:bCs/>
      <w:sz w:val="28"/>
      <w:szCs w:val="28"/>
    </w:rPr>
  </w:style>
  <w:style w:type="paragraph" w:customStyle="1" w:styleId="FirstLevelCategoryTitleWithSubtitlePara">
    <w:name w:val="FirstLevelCategoryTitleWithSubtitlePara"/>
    <w:basedOn w:val="FirstLevelCategoryTitlePara"/>
    <w:qFormat/>
    <w:rsid w:val="007D2C40"/>
    <w:pPr>
      <w:spacing w:after="0"/>
    </w:pPr>
    <w:rPr>
      <w:b/>
    </w:rPr>
  </w:style>
  <w:style w:type="paragraph" w:customStyle="1" w:styleId="CategorySubtitlePara">
    <w:name w:val="CategorySubtitlePara"/>
    <w:basedOn w:val="CategoryTitlePara"/>
    <w:qFormat/>
    <w:rsid w:val="00905668"/>
    <w:pPr>
      <w:spacing w:after="0"/>
    </w:pPr>
  </w:style>
  <w:style w:type="paragraph" w:customStyle="1" w:styleId="CategoryTitleWithSubtitlePara">
    <w:name w:val="CategoryTitleWithSubtitlePara"/>
    <w:basedOn w:val="CategoryTitlePara"/>
    <w:qFormat/>
    <w:rsid w:val="00075AE2"/>
    <w:pPr>
      <w:spacing w:after="0"/>
    </w:pPr>
  </w:style>
  <w:style w:type="paragraph" w:customStyle="1" w:styleId="BlockTitleA">
    <w:name w:val="BlockTitleA"/>
    <w:basedOn w:val="BlockTitle"/>
    <w:qFormat/>
    <w:rsid w:val="00CD7AF8"/>
    <w:pPr>
      <w:shd w:val="clear" w:color="auto" w:fill="D9D9D9" w:themeFill="background1" w:themeFillShade="D9"/>
    </w:pPr>
  </w:style>
  <w:style w:type="paragraph" w:customStyle="1" w:styleId="CategoryTitleParaA">
    <w:name w:val="CategoryTitleParaA"/>
    <w:basedOn w:val="CategoryTitlePara"/>
    <w:qFormat/>
    <w:rsid w:val="00D5388D"/>
    <w:pPr>
      <w:shd w:val="clear" w:color="auto" w:fill="D9D9D9" w:themeFill="background1" w:themeFillShade="D9"/>
    </w:pPr>
  </w:style>
  <w:style w:type="paragraph" w:customStyle="1" w:styleId="FirstLevelCategoryTitleParaA">
    <w:name w:val="FirstLevelCategoryTitleParaA"/>
    <w:basedOn w:val="FirstLevelCategoryTitlePara"/>
    <w:qFormat/>
    <w:rsid w:val="00D5388D"/>
    <w:pPr>
      <w:shd w:val="clear" w:color="auto" w:fill="D9D9D9" w:themeFill="background1" w:themeFillShade="D9"/>
    </w:pPr>
  </w:style>
  <w:style w:type="paragraph" w:customStyle="1" w:styleId="ListOfBlocks4">
    <w:name w:val="ListOfBlocks4"/>
    <w:basedOn w:val="ListOfBlocks3"/>
    <w:qFormat/>
    <w:rsid w:val="0015277B"/>
    <w:pPr>
      <w:numPr>
        <w:ilvl w:val="3"/>
      </w:numPr>
      <w:ind w:left="1440"/>
    </w:pPr>
  </w:style>
  <w:style w:type="paragraph" w:customStyle="1" w:styleId="ListOfBlocks5">
    <w:name w:val="ListOfBlocks5"/>
    <w:basedOn w:val="ListOfBlocks4"/>
    <w:qFormat/>
    <w:rsid w:val="0015277B"/>
    <w:pPr>
      <w:numPr>
        <w:ilvl w:val="4"/>
      </w:numPr>
      <w:ind w:left="1800"/>
    </w:pPr>
  </w:style>
  <w:style w:type="paragraph" w:customStyle="1" w:styleId="ListOfBlocks6">
    <w:name w:val="ListOfBlocks6"/>
    <w:basedOn w:val="ListOfBlocks5"/>
    <w:qFormat/>
    <w:rsid w:val="0015277B"/>
    <w:pPr>
      <w:numPr>
        <w:ilvl w:val="5"/>
      </w:numPr>
      <w:ind w:left="2160"/>
    </w:pPr>
  </w:style>
  <w:style w:type="paragraph" w:styleId="Revision">
    <w:name w:val="Revision"/>
    <w:hidden/>
    <w:uiPriority w:val="99"/>
    <w:semiHidden/>
    <w:rsid w:val="003F1C2A"/>
    <w:pPr>
      <w:spacing w:after="0" w:line="240" w:lineRule="auto"/>
    </w:pPr>
  </w:style>
  <w:style w:type="paragraph" w:customStyle="1" w:styleId="BlockUnderCategory">
    <w:name w:val="BlockUnderCategory"/>
    <w:basedOn w:val="BlockTitle"/>
    <w:qFormat/>
    <w:rsid w:val="00E61D40"/>
  </w:style>
  <w:style w:type="paragraph" w:customStyle="1" w:styleId="NewPage">
    <w:name w:val="NewPage"/>
    <w:basedOn w:val="Normal"/>
    <w:qFormat/>
    <w:rsid w:val="00A85F0C"/>
    <w:pPr>
      <w:pageBreakBefore/>
    </w:pPr>
    <w:rPr>
      <w:sz w:val="20"/>
    </w:rPr>
  </w:style>
  <w:style w:type="paragraph" w:customStyle="1" w:styleId="ResidualSeparatorLineStyle">
    <w:name w:val="ResidualSeparatorLineStyle"/>
    <w:basedOn w:val="CategoryTitlePara"/>
    <w:qFormat/>
    <w:rsid w:val="006A23B5"/>
    <w:pPr>
      <w:pBdr>
        <w:bottom w:val="single" w:sz="4" w:space="1" w:color="auto"/>
      </w:pBdr>
      <w:ind w:right="2880"/>
    </w:pPr>
    <w:rPr>
      <w:sz w:val="18"/>
    </w:rPr>
  </w:style>
  <w:style w:type="paragraph" w:customStyle="1" w:styleId="ResidualHeader">
    <w:name w:val="ResidualHeader"/>
    <w:basedOn w:val="ResidualSeparatorLineStyle"/>
    <w:qFormat/>
    <w:rsid w:val="00734135"/>
    <w:pPr>
      <w:pBdr>
        <w:bottom w:val="none" w:sz="0" w:space="0" w:color="auto"/>
      </w:pBdr>
      <w:ind w:right="0"/>
    </w:pPr>
  </w:style>
  <w:style w:type="paragraph" w:customStyle="1" w:styleId="CodingNote">
    <w:name w:val="CodingNote"/>
    <w:basedOn w:val="ListTypePropertyFirstLine"/>
    <w:qFormat/>
    <w:rsid w:val="002957E5"/>
    <w:pPr>
      <w:ind w:left="1584" w:firstLine="0"/>
    </w:pPr>
  </w:style>
  <w:style w:type="paragraph" w:customStyle="1" w:styleId="CodingNotePara">
    <w:name w:val="CodingNotePara"/>
    <w:basedOn w:val="ChOrBlockListTypePropertyFirstLine"/>
    <w:qFormat/>
    <w:rsid w:val="0006009C"/>
    <w:pPr>
      <w:ind w:left="1584" w:hanging="1584"/>
    </w:pPr>
  </w:style>
  <w:style w:type="paragraph" w:customStyle="1" w:styleId="PCParaFirst">
    <w:name w:val="PCParaFirst"/>
    <w:basedOn w:val="ListTypePropertyFirstLine"/>
    <w:rsid w:val="002E5F9C"/>
    <w:pPr>
      <w:spacing w:after="60"/>
    </w:pPr>
    <w:rPr>
      <w:color w:val="000000" w:themeColor="text1"/>
    </w:rPr>
  </w:style>
  <w:style w:type="character" w:customStyle="1" w:styleId="PCHeader">
    <w:name w:val="PCHeader"/>
    <w:basedOn w:val="ListTypePropertyTitle"/>
    <w:uiPriority w:val="1"/>
    <w:qFormat/>
    <w:rsid w:val="00133711"/>
    <w:rPr>
      <w:rFonts w:ascii="Arial" w:eastAsiaTheme="majorEastAsia" w:hAnsi="Arial" w:cstheme="majorBidi"/>
      <w:b/>
      <w:bCs/>
      <w:i w:val="0"/>
      <w:color w:val="595959" w:themeColor="text1" w:themeTint="A6"/>
      <w:sz w:val="20"/>
      <w:szCs w:val="28"/>
    </w:rPr>
  </w:style>
  <w:style w:type="paragraph" w:customStyle="1" w:styleId="PCPara">
    <w:name w:val="PCPara"/>
    <w:basedOn w:val="ListTypeProperty"/>
    <w:qFormat/>
    <w:rsid w:val="00A91FE7"/>
    <w:pPr>
      <w:spacing w:after="60"/>
      <w:ind w:left="2578"/>
    </w:pPr>
  </w:style>
  <w:style w:type="character" w:customStyle="1" w:styleId="PCItemWithDescendantsSign">
    <w:name w:val="PCItemWithDescendantsSign"/>
    <w:basedOn w:val="ListTypePropertyFirstItem"/>
    <w:uiPriority w:val="1"/>
    <w:qFormat/>
    <w:rsid w:val="00F82857"/>
    <w:rPr>
      <w:rFonts w:ascii="Arial" w:hAnsi="Arial"/>
      <w:sz w:val="14"/>
    </w:rPr>
  </w:style>
  <w:style w:type="paragraph" w:customStyle="1" w:styleId="pppp">
    <w:name w:val="pppp"/>
    <w:basedOn w:val="PCPara"/>
    <w:rsid w:val="004D41A3"/>
    <w:rPr>
      <w:rFonts w:ascii="Arial Unicode MS" w:hAnsi="Arial Unicode MS"/>
    </w:rPr>
  </w:style>
  <w:style w:type="character" w:customStyle="1" w:styleId="GroupingId">
    <w:name w:val="GroupingId"/>
    <w:basedOn w:val="ListTypePropertyFirstItem"/>
    <w:uiPriority w:val="1"/>
    <w:qFormat/>
    <w:rsid w:val="00EA640E"/>
    <w:rPr>
      <w:rFonts w:ascii="Arial Unicode MS" w:hAnsi="Arial Unicode MS"/>
      <w:sz w:val="20"/>
    </w:rPr>
  </w:style>
  <w:style w:type="character" w:styleId="Hyperlink">
    <w:name w:val="Hyperlink"/>
    <w:basedOn w:val="DefaultParagraphFont"/>
    <w:uiPriority w:val="99"/>
    <w:unhideWhenUsed/>
    <w:rsid w:val="00690929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690929"/>
    <w:pPr>
      <w:spacing w:after="0" w:line="240" w:lineRule="auto"/>
      <w:ind w:left="720"/>
    </w:pPr>
    <w:rPr>
      <w:rFonts w:ascii="Times New Roman" w:hAnsi="Times New Roman" w:cs="Times New Roman"/>
      <w:sz w:val="24"/>
      <w:szCs w:val="24"/>
      <w:lang w:val="en-GB" w:eastAsia="zh-CN"/>
    </w:rPr>
  </w:style>
  <w:style w:type="character" w:styleId="UnresolvedMention">
    <w:name w:val="Unresolved Mention"/>
    <w:basedOn w:val="DefaultParagraphFont"/>
    <w:uiPriority w:val="99"/>
    <w:semiHidden/>
    <w:unhideWhenUsed/>
    <w:rsid w:val="00690929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A2ACE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A2ACE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customStyle="1" w:styleId="BlockTitle1">
    <w:name w:val="BlockTitle1"/>
    <w:basedOn w:val="BlockTitle"/>
    <w:qFormat/>
    <w:rsid w:val="00405FD4"/>
  </w:style>
  <w:style w:type="paragraph" w:customStyle="1" w:styleId="BlockTitle2">
    <w:name w:val="BlockTitle2"/>
    <w:basedOn w:val="BlockTitle"/>
    <w:qFormat/>
    <w:rsid w:val="00405FD4"/>
    <w:rPr>
      <w:rFonts w:asciiTheme="minorHAnsi" w:hAnsiTheme="minorHAnsi"/>
      <w:sz w:val="22"/>
    </w:rPr>
  </w:style>
  <w:style w:type="paragraph" w:customStyle="1" w:styleId="BlockTitle3">
    <w:name w:val="BlockTitle3"/>
    <w:basedOn w:val="BlockTitle"/>
    <w:qFormat/>
    <w:rsid w:val="00405FD4"/>
  </w:style>
  <w:style w:type="paragraph" w:customStyle="1" w:styleId="BlockTitle4">
    <w:name w:val="BlockTitle4"/>
    <w:basedOn w:val="BlockTitle"/>
    <w:qFormat/>
    <w:rsid w:val="00405FD4"/>
    <w:rPr>
      <w:rFonts w:asciiTheme="minorHAnsi" w:hAnsiTheme="minorHAnsi"/>
      <w:sz w:val="22"/>
    </w:rPr>
  </w:style>
  <w:style w:type="paragraph" w:customStyle="1" w:styleId="BlockTitle5">
    <w:name w:val="BlockTitle5"/>
    <w:basedOn w:val="BlockTitle"/>
    <w:qFormat/>
    <w:rsid w:val="00405FD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5469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oter" Target="footer1.xml" Id="rId8" /><Relationship Type="http://schemas.openxmlformats.org/officeDocument/2006/relationships/fontTable" Target="fontTable.xml" Id="rId13" /><Relationship Type="http://schemas.openxmlformats.org/officeDocument/2006/relationships/styles" Target="styles.xml" Id="rId3" /><Relationship Type="http://schemas.openxmlformats.org/officeDocument/2006/relationships/endnotes" Target="endnotes.xml" Id="rId7" /><Relationship Type="http://schemas.openxmlformats.org/officeDocument/2006/relationships/footer" Target="footer4.xml" Id="rId12" /><Relationship Type="http://schemas.openxmlformats.org/officeDocument/2006/relationships/numbering" Target="numbering.xml" Id="rId2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footer" Target="footer3.xml" Id="rId11" /><Relationship Type="http://schemas.openxmlformats.org/officeDocument/2006/relationships/webSettings" Target="webSettings.xml" Id="rId5" /><Relationship Type="http://schemas.openxmlformats.org/officeDocument/2006/relationships/header" Target="header1.xml" Id="rId10" /><Relationship Type="http://schemas.openxmlformats.org/officeDocument/2006/relationships/settings" Target="settings.xml" Id="rId4" /><Relationship Type="http://schemas.openxmlformats.org/officeDocument/2006/relationships/footer" Target="footer2.xml" Id="rId9" /><Relationship Type="http://schemas.openxmlformats.org/officeDocument/2006/relationships/theme" Target="theme/theme1.xml" Id="rId14" /><Relationship Type="http://schemas.openxmlformats.org/officeDocument/2006/relationships/aFChunk" Target="/word/afchunk2.docx" Id="altchunkId0" /><Relationship Type="http://schemas.openxmlformats.org/officeDocument/2006/relationships/aFChunk" Target="/word/afchunk3.docx" Id="altchunkId1" /><Relationship Type="http://schemas.openxmlformats.org/officeDocument/2006/relationships/aFChunk" Target="/word/afchunk4.docx" Id="altchunkId2" /><Relationship Type="http://schemas.openxmlformats.org/officeDocument/2006/relationships/aFChunk" Target="/word/afchunk5.docx" Id="altchunkId3" /><Relationship Type="http://schemas.openxmlformats.org/officeDocument/2006/relationships/aFChunk" Target="/word/afchunk6.docx" Id="altchunkId4" /><Relationship Type="http://schemas.openxmlformats.org/officeDocument/2006/relationships/aFChunk" Target="/word/afchunk7.docx" Id="altchunkId5" /><Relationship Type="http://schemas.openxmlformats.org/officeDocument/2006/relationships/aFChunk" Target="/word/afchunk8.docx" Id="altchunkId6" /><Relationship Type="http://schemas.openxmlformats.org/officeDocument/2006/relationships/aFChunk" Target="/word/afchunk9.docx" Id="altchunkId7" /><Relationship Type="http://schemas.openxmlformats.org/officeDocument/2006/relationships/aFChunk" Target="/word/afchunk10.docx" Id="altchunkId8" /><Relationship Type="http://schemas.openxmlformats.org/officeDocument/2006/relationships/aFChunk" Target="/word/afchunk11.docx" Id="altchunkId9" /><Relationship Type="http://schemas.openxmlformats.org/officeDocument/2006/relationships/aFChunk" Target="/word/afchunk12.docx" Id="altchunkId10" /><Relationship Type="http://schemas.openxmlformats.org/officeDocument/2006/relationships/aFChunk" Target="/word/afchunk13.docx" Id="altchunkId11" /><Relationship Type="http://schemas.openxmlformats.org/officeDocument/2006/relationships/aFChunk" Target="/word/afchunk14.docx" Id="altchunkId12" /><Relationship Type="http://schemas.openxmlformats.org/officeDocument/2006/relationships/aFChunk" Target="/word/afchunk15.docx" Id="altchunkId13" /><Relationship Type="http://schemas.openxmlformats.org/officeDocument/2006/relationships/aFChunk" Target="/word/afchunk16.docx" Id="altchunkId14" /><Relationship Type="http://schemas.openxmlformats.org/officeDocument/2006/relationships/aFChunk" Target="/word/afchunk17.docx" Id="altchunkId15" /><Relationship Type="http://schemas.openxmlformats.org/officeDocument/2006/relationships/aFChunk" Target="/word/afchunk18.docx" Id="altchunkId16" /><Relationship Type="http://schemas.openxmlformats.org/officeDocument/2006/relationships/aFChunk" Target="/word/afchunk19.docx" Id="altchunkId17" /><Relationship Type="http://schemas.openxmlformats.org/officeDocument/2006/relationships/aFChunk" Target="/word/afchunk20.docx" Id="altchunkId18" /><Relationship Type="http://schemas.openxmlformats.org/officeDocument/2006/relationships/aFChunk" Target="/word/afchunk21.docx" Id="altchunkId19" /><Relationship Type="http://schemas.openxmlformats.org/officeDocument/2006/relationships/aFChunk" Target="/word/afchunk22.docx" Id="altchunkId20" /><Relationship Type="http://schemas.openxmlformats.org/officeDocument/2006/relationships/aFChunk" Target="/word/afchunk23.docx" Id="altchunkId21" /><Relationship Type="http://schemas.openxmlformats.org/officeDocument/2006/relationships/aFChunk" Target="/word/afchunk24.docx" Id="altchunkId22" /><Relationship Type="http://schemas.openxmlformats.org/officeDocument/2006/relationships/aFChunk" Target="/word/afchunk25.docx" Id="altchunkId23" /><Relationship Type="http://schemas.openxmlformats.org/officeDocument/2006/relationships/aFChunk" Target="/word/afchunk26.docx" Id="altchunkId24" /><Relationship Type="http://schemas.openxmlformats.org/officeDocument/2006/relationships/aFChunk" Target="/word/afchunk27.docx" Id="altchunkId25" /><Relationship Type="http://schemas.openxmlformats.org/officeDocument/2006/relationships/aFChunk" Target="/word/afchunk28.docx" Id="altchunkId26" /><Relationship Type="http://schemas.openxmlformats.org/officeDocument/2006/relationships/aFChunk" Target="/word/afchunk29.docx" Id="altchunkId27" 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code\Projects\ICD11\Dev\Dev\Src\ICDPrint\ICDPrint\ICD11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99EC442-A7BF-4626-98E7-74B32B432E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ICD11.dotx</Template>
  <TotalTime>191</TotalTime>
  <Pages>5</Pages>
  <Words>27</Words>
  <Characters>154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can</dc:creator>
  <cp:lastModifiedBy>CELIK, Can</cp:lastModifiedBy>
  <cp:revision>86</cp:revision>
  <dcterms:created xsi:type="dcterms:W3CDTF">2012-08-27T15:37:00Z</dcterms:created>
  <dcterms:modified xsi:type="dcterms:W3CDTF">2022-09-12T13:53:00Z</dcterms:modified>
</cp:coreProperties>
</file>